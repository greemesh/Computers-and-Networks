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523C" w14:textId="26072806" w:rsidR="000B65AE" w:rsidRPr="0016565C" w:rsidRDefault="00546B7D" w:rsidP="002C2E00">
      <w:pPr>
        <w:pStyle w:val="SEN-Heading-Black"/>
        <w:tabs>
          <w:tab w:val="right" w:pos="10440"/>
        </w:tabs>
      </w:pPr>
      <w:r>
        <w:t>Computer Hardware</w:t>
      </w:r>
      <w:r w:rsidR="001F29E2">
        <w:tab/>
      </w:r>
      <w:r w:rsidR="00D20EA3">
        <w:rPr>
          <w:noProof/>
        </w:rPr>
        <mc:AlternateContent>
          <mc:Choice Requires="wps">
            <w:drawing>
              <wp:inline distT="0" distB="0" distL="0" distR="0" wp14:anchorId="687660C1" wp14:editId="4091D1C0">
                <wp:extent cx="302895" cy="302895"/>
                <wp:effectExtent l="0" t="0" r="0" b="0"/>
                <wp:docPr id="47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C31F5" id="Rectangle 4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 w:rsidR="002F1144">
        <w:rPr>
          <w:noProof/>
        </w:rPr>
        <w:drawing>
          <wp:inline distT="0" distB="0" distL="0" distR="0" wp14:anchorId="739F603E" wp14:editId="3923416F">
            <wp:extent cx="3346704" cy="3657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04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  <w:tblCaption w:val="Term, COurse Name, Course Code, and Exam Version"/>
      </w:tblPr>
      <w:tblGrid>
        <w:gridCol w:w="1705"/>
        <w:gridCol w:w="5040"/>
        <w:gridCol w:w="2160"/>
        <w:gridCol w:w="1350"/>
      </w:tblGrid>
      <w:tr w:rsidR="00064FCE" w:rsidRPr="00064FCE" w14:paraId="24BEA8BF" w14:textId="77777777" w:rsidTr="00084903">
        <w:trPr>
          <w:trHeight w:val="350"/>
          <w:tblHeader/>
        </w:trPr>
        <w:tc>
          <w:tcPr>
            <w:tcW w:w="1705" w:type="dxa"/>
            <w:shd w:val="clear" w:color="auto" w:fill="000000" w:themeFill="text1"/>
            <w:vAlign w:val="center"/>
          </w:tcPr>
          <w:p w14:paraId="1BF79B1F" w14:textId="77777777" w:rsidR="000B65AE" w:rsidRPr="00485BA7" w:rsidRDefault="000B65AE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 w:rsidRPr="00485BA7">
              <w:rPr>
                <w:rFonts w:cs="Arial"/>
                <w:color w:val="FFFFFF" w:themeColor="background1"/>
                <w:sz w:val="22"/>
              </w:rPr>
              <w:t>TERM</w:t>
            </w:r>
          </w:p>
        </w:tc>
        <w:tc>
          <w:tcPr>
            <w:tcW w:w="5040" w:type="dxa"/>
            <w:shd w:val="clear" w:color="auto" w:fill="000000" w:themeFill="text1"/>
            <w:vAlign w:val="center"/>
          </w:tcPr>
          <w:p w14:paraId="0506A724" w14:textId="7350F16B" w:rsidR="000B65AE" w:rsidRPr="00485BA7" w:rsidRDefault="00540817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>
              <w:rPr>
                <w:rFonts w:cs="Arial"/>
                <w:color w:val="FFFFFF" w:themeColor="background1"/>
                <w:sz w:val="22"/>
              </w:rPr>
              <w:t>NAME – Student ID</w:t>
            </w:r>
          </w:p>
        </w:tc>
        <w:tc>
          <w:tcPr>
            <w:tcW w:w="2160" w:type="dxa"/>
            <w:shd w:val="clear" w:color="auto" w:fill="000000" w:themeFill="text1"/>
            <w:vAlign w:val="center"/>
          </w:tcPr>
          <w:p w14:paraId="6B46D05D" w14:textId="77777777" w:rsidR="000B65AE" w:rsidRPr="00485BA7" w:rsidRDefault="000B65AE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 w:rsidRPr="00485BA7">
              <w:rPr>
                <w:rFonts w:cs="Arial"/>
                <w:color w:val="FFFFFF" w:themeColor="background1"/>
                <w:sz w:val="22"/>
              </w:rPr>
              <w:t>COURSE CODE</w:t>
            </w:r>
          </w:p>
        </w:tc>
        <w:tc>
          <w:tcPr>
            <w:tcW w:w="1350" w:type="dxa"/>
            <w:shd w:val="clear" w:color="auto" w:fill="000000" w:themeFill="text1"/>
            <w:vAlign w:val="center"/>
          </w:tcPr>
          <w:p w14:paraId="16B47A25" w14:textId="6BF5DC48" w:rsidR="000B65AE" w:rsidRPr="00485BA7" w:rsidRDefault="009D7B4F" w:rsidP="00485BA7">
            <w:pPr>
              <w:jc w:val="center"/>
              <w:rPr>
                <w:rFonts w:cs="Arial"/>
                <w:color w:val="FFFFFF" w:themeColor="background1"/>
                <w:sz w:val="22"/>
              </w:rPr>
            </w:pPr>
            <w:r>
              <w:rPr>
                <w:rFonts w:cs="Arial"/>
                <w:color w:val="FFFFFF" w:themeColor="background1"/>
                <w:sz w:val="22"/>
              </w:rPr>
              <w:t>WEIGHT</w:t>
            </w:r>
          </w:p>
        </w:tc>
      </w:tr>
      <w:tr w:rsidR="00064FCE" w:rsidRPr="00064FCE" w14:paraId="6DF5CEE2" w14:textId="77777777" w:rsidTr="00084903">
        <w:trPr>
          <w:trHeight w:val="323"/>
        </w:trPr>
        <w:tc>
          <w:tcPr>
            <w:tcW w:w="1705" w:type="dxa"/>
            <w:vAlign w:val="center"/>
          </w:tcPr>
          <w:p w14:paraId="415C6FEB" w14:textId="271D17B2" w:rsidR="000B65AE" w:rsidRPr="00485BA7" w:rsidRDefault="000B65AE" w:rsidP="00873D0A">
            <w:pPr>
              <w:jc w:val="center"/>
              <w:rPr>
                <w:rFonts w:cs="Arial"/>
                <w:color w:val="000000" w:themeColor="text1"/>
                <w:sz w:val="22"/>
              </w:rPr>
            </w:pPr>
          </w:p>
        </w:tc>
        <w:sdt>
          <w:sdtPr>
            <w:rPr>
              <w:rFonts w:cs="Arial"/>
              <w:color w:val="000000" w:themeColor="text1"/>
              <w:sz w:val="22"/>
            </w:rPr>
            <w:id w:val="955367402"/>
            <w:placeholder>
              <w:docPart w:val="8BCFA72F324842B5BE52B181415F944F"/>
            </w:placeholder>
          </w:sdtPr>
          <w:sdtContent>
            <w:tc>
              <w:tcPr>
                <w:tcW w:w="5040" w:type="dxa"/>
                <w:vAlign w:val="center"/>
              </w:tcPr>
              <w:p w14:paraId="123E5D9F" w14:textId="53C8DF3C" w:rsidR="000B65AE" w:rsidRPr="00485BA7" w:rsidRDefault="00D146B0" w:rsidP="00485BA7">
                <w:pPr>
                  <w:jc w:val="center"/>
                  <w:rPr>
                    <w:rFonts w:cs="Arial"/>
                    <w:color w:val="000000" w:themeColor="text1"/>
                    <w:sz w:val="22"/>
                  </w:rPr>
                </w:pPr>
                <w:r>
                  <w:rPr>
                    <w:rFonts w:cs="Arial"/>
                    <w:color w:val="000000" w:themeColor="text1"/>
                    <w:sz w:val="22"/>
                  </w:rPr>
                  <w:t>Greemesh Basnet - 130525223</w:t>
                </w:r>
              </w:p>
            </w:tc>
          </w:sdtContent>
        </w:sdt>
        <w:tc>
          <w:tcPr>
            <w:tcW w:w="2160" w:type="dxa"/>
            <w:vAlign w:val="center"/>
          </w:tcPr>
          <w:p w14:paraId="7D9A48AB" w14:textId="53A72A76" w:rsidR="000B65AE" w:rsidRPr="00485BA7" w:rsidRDefault="0007509E" w:rsidP="00485BA7">
            <w:pPr>
              <w:jc w:val="center"/>
              <w:rPr>
                <w:rFonts w:cs="Arial"/>
                <w:color w:val="000000" w:themeColor="text1"/>
                <w:sz w:val="22"/>
              </w:rPr>
            </w:pPr>
            <w:r>
              <w:rPr>
                <w:rFonts w:cs="Arial"/>
                <w:color w:val="000000" w:themeColor="text1"/>
                <w:sz w:val="22"/>
              </w:rPr>
              <w:t>C</w:t>
            </w:r>
            <w:r w:rsidR="009E0B8B">
              <w:rPr>
                <w:rFonts w:cs="Arial"/>
                <w:color w:val="000000" w:themeColor="text1"/>
                <w:sz w:val="22"/>
              </w:rPr>
              <w:t>SN105</w:t>
            </w:r>
          </w:p>
        </w:tc>
        <w:tc>
          <w:tcPr>
            <w:tcW w:w="1350" w:type="dxa"/>
            <w:vAlign w:val="center"/>
          </w:tcPr>
          <w:p w14:paraId="22E2B2E5" w14:textId="2841F39D" w:rsidR="000B65AE" w:rsidRPr="00485BA7" w:rsidRDefault="00C727B4" w:rsidP="00485BA7">
            <w:pPr>
              <w:jc w:val="center"/>
              <w:rPr>
                <w:rFonts w:cs="Arial"/>
                <w:color w:val="000000" w:themeColor="text1"/>
                <w:sz w:val="22"/>
              </w:rPr>
            </w:pPr>
            <w:r>
              <w:rPr>
                <w:rFonts w:cs="Arial"/>
                <w:color w:val="000000" w:themeColor="text1"/>
                <w:sz w:val="22"/>
              </w:rPr>
              <w:t>8</w:t>
            </w:r>
            <w:r w:rsidR="009D7B4F">
              <w:rPr>
                <w:rFonts w:cs="Arial"/>
                <w:color w:val="000000" w:themeColor="text1"/>
                <w:sz w:val="22"/>
              </w:rPr>
              <w:t>%</w:t>
            </w:r>
          </w:p>
        </w:tc>
      </w:tr>
    </w:tbl>
    <w:p w14:paraId="4ED1FDD6" w14:textId="6147CF4A" w:rsidR="005A7B57" w:rsidRDefault="005D46D6" w:rsidP="00E01598">
      <w:pPr>
        <w:pStyle w:val="SEN-Subheading-Black"/>
      </w:pPr>
      <w:r>
        <w:t xml:space="preserve">Lab </w:t>
      </w:r>
      <w:r w:rsidR="00873D0A">
        <w:t>Objectives</w:t>
      </w:r>
    </w:p>
    <w:p w14:paraId="2AC58BBF" w14:textId="3C947833" w:rsidR="0010509F" w:rsidRDefault="00FA239B" w:rsidP="0010509F">
      <w:pPr>
        <w:pStyle w:val="SEN-Text"/>
        <w:rPr>
          <w:lang w:val="en-US"/>
        </w:rPr>
      </w:pPr>
      <w:r>
        <w:rPr>
          <w:lang w:val="en-US"/>
        </w:rPr>
        <w:t xml:space="preserve">Upon completion of this </w:t>
      </w:r>
      <w:r w:rsidR="0010509F">
        <w:rPr>
          <w:lang w:val="en-US"/>
        </w:rPr>
        <w:t>lab</w:t>
      </w:r>
      <w:r w:rsidR="00404DAA">
        <w:rPr>
          <w:lang w:val="en-US"/>
        </w:rPr>
        <w:t>, you will be able to</w:t>
      </w:r>
      <w:r>
        <w:rPr>
          <w:lang w:val="en-US"/>
        </w:rPr>
        <w:t xml:space="preserve"> perform the following:</w:t>
      </w:r>
    </w:p>
    <w:p w14:paraId="54B41624" w14:textId="3ECAB480" w:rsidR="005A7B57" w:rsidRDefault="008E3CEE" w:rsidP="003241DA">
      <w:pPr>
        <w:pStyle w:val="SEN-Tex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Identify the components of a computer </w:t>
      </w:r>
    </w:p>
    <w:p w14:paraId="3042AC0A" w14:textId="3189E385" w:rsidR="00873D0A" w:rsidRDefault="001C3732" w:rsidP="001A481E">
      <w:pPr>
        <w:pStyle w:val="SEN-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</w:t>
      </w:r>
      <w:r w:rsidR="00A243CD">
        <w:rPr>
          <w:lang w:val="en-US"/>
        </w:rPr>
        <w:t xml:space="preserve"> and replace</w:t>
      </w:r>
      <w:r w:rsidR="00EF167A" w:rsidRPr="00571A64">
        <w:rPr>
          <w:lang w:val="en-US"/>
        </w:rPr>
        <w:t xml:space="preserve"> computer system components</w:t>
      </w:r>
    </w:p>
    <w:p w14:paraId="6A99A741" w14:textId="18533088" w:rsidR="00FF4836" w:rsidRDefault="003357AA" w:rsidP="001A481E">
      <w:pPr>
        <w:pStyle w:val="SEN-Tex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Access and configure the BIOS </w:t>
      </w:r>
    </w:p>
    <w:p w14:paraId="6DBA4AA9" w14:textId="4E6FB25B" w:rsidR="001D1D70" w:rsidRDefault="00EE15C8" w:rsidP="00E01598">
      <w:pPr>
        <w:pStyle w:val="SEN-Subheading-Black"/>
      </w:pPr>
      <w:r>
        <w:t xml:space="preserve">Lab </w:t>
      </w:r>
      <w:r w:rsidR="00630B2A">
        <w:t>Materials</w:t>
      </w:r>
    </w:p>
    <w:p w14:paraId="7B5386C8" w14:textId="6E46925F" w:rsidR="00D11F30" w:rsidRPr="00D11F30" w:rsidRDefault="00D11F30" w:rsidP="00D15491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Pre-Lab Video: </w:t>
      </w:r>
      <w:hyperlink r:id="rId12" w:history="1">
        <w:r w:rsidRPr="00D11F30">
          <w:rPr>
            <w:rStyle w:val="Hyperlink"/>
            <w:lang w:val="en-US"/>
          </w:rPr>
          <w:t>Explanation</w:t>
        </w:r>
      </w:hyperlink>
    </w:p>
    <w:p w14:paraId="323F9D08" w14:textId="02C9306D" w:rsidR="00C12567" w:rsidRPr="00D11F30" w:rsidRDefault="00000000" w:rsidP="00D15491">
      <w:pPr>
        <w:pStyle w:val="SEN-Text"/>
        <w:numPr>
          <w:ilvl w:val="0"/>
          <w:numId w:val="23"/>
        </w:numPr>
        <w:rPr>
          <w:rStyle w:val="Hyperlink"/>
          <w:color w:val="000000" w:themeColor="text1"/>
          <w:u w:val="none"/>
          <w:lang w:val="en-US"/>
        </w:rPr>
      </w:pPr>
      <w:hyperlink r:id="rId13" w:history="1">
        <w:r w:rsidR="00396584" w:rsidRPr="009D4E86">
          <w:rPr>
            <w:rStyle w:val="Hyperlink"/>
            <w:lang w:val="en-US"/>
          </w:rPr>
          <w:t>PC Building Simulator: Education Edition</w:t>
        </w:r>
      </w:hyperlink>
    </w:p>
    <w:p w14:paraId="3ADE6130" w14:textId="602AAEE6" w:rsidR="00036035" w:rsidRDefault="00036035" w:rsidP="00036035">
      <w:pPr>
        <w:pStyle w:val="SEN-Subheading-Black"/>
      </w:pPr>
      <w:r>
        <w:t>Lab Instructions</w:t>
      </w:r>
    </w:p>
    <w:p w14:paraId="5B1B216E" w14:textId="21DE13AD" w:rsidR="00036035" w:rsidRDefault="00470E7A" w:rsidP="00036035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>Install PC Building Simulator: Education Edition</w:t>
      </w:r>
    </w:p>
    <w:p w14:paraId="655E5970" w14:textId="339F326B" w:rsidR="00470E7A" w:rsidRDefault="00470E7A" w:rsidP="00036035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Launch software and </w:t>
      </w:r>
      <w:r w:rsidR="00FC40C9">
        <w:rPr>
          <w:lang w:val="en-US"/>
        </w:rPr>
        <w:t>perform</w:t>
      </w:r>
      <w:r>
        <w:rPr>
          <w:lang w:val="en-US"/>
        </w:rPr>
        <w:t xml:space="preserve"> lab </w:t>
      </w:r>
    </w:p>
    <w:p w14:paraId="778DDBD2" w14:textId="77777777" w:rsidR="00F814FB" w:rsidRDefault="00F814FB" w:rsidP="00F814FB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Enter your name and student ID above (Example: david – dtrinh) </w:t>
      </w:r>
    </w:p>
    <w:p w14:paraId="4D39DEDB" w14:textId="78E2A85A" w:rsidR="002067F3" w:rsidRDefault="002067F3" w:rsidP="002067F3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>Answer questions and add screenshots into the corresponding textboxes</w:t>
      </w:r>
    </w:p>
    <w:p w14:paraId="40274303" w14:textId="77777777" w:rsidR="002067F3" w:rsidRDefault="002067F3" w:rsidP="002067F3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>Save the file on your computer for future reference</w:t>
      </w:r>
    </w:p>
    <w:p w14:paraId="3D42A08F" w14:textId="77777777" w:rsidR="002067F3" w:rsidRDefault="002067F3" w:rsidP="002067F3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>Save the file again as a “</w:t>
      </w:r>
      <w:r w:rsidRPr="00D156CF">
        <w:rPr>
          <w:rFonts w:ascii="Courier New" w:hAnsi="Courier New" w:cs="Courier New"/>
          <w:lang w:val="en-US"/>
        </w:rPr>
        <w:t>.pdf</w:t>
      </w:r>
      <w:r>
        <w:rPr>
          <w:lang w:val="en-US"/>
        </w:rPr>
        <w:t>” file</w:t>
      </w:r>
    </w:p>
    <w:p w14:paraId="401658F4" w14:textId="77777777" w:rsidR="002067F3" w:rsidRDefault="002067F3" w:rsidP="002067F3">
      <w:pPr>
        <w:pStyle w:val="SEN-Text"/>
        <w:numPr>
          <w:ilvl w:val="0"/>
          <w:numId w:val="23"/>
        </w:numPr>
        <w:rPr>
          <w:lang w:val="en-US"/>
        </w:rPr>
      </w:pPr>
      <w:r>
        <w:rPr>
          <w:lang w:val="en-US"/>
        </w:rPr>
        <w:t>Submit the PDF file for grading</w:t>
      </w:r>
    </w:p>
    <w:p w14:paraId="5C446612" w14:textId="77777777" w:rsidR="00036035" w:rsidRDefault="00036035">
      <w:pPr>
        <w:rPr>
          <w:rFonts w:eastAsiaTheme="minorEastAsia" w:cs="Arial"/>
          <w:b/>
          <w:bCs/>
          <w:color w:val="000000" w:themeColor="text1"/>
          <w:sz w:val="28"/>
          <w:szCs w:val="24"/>
          <w:lang w:val="en-US"/>
        </w:rPr>
      </w:pPr>
      <w:r>
        <w:br w:type="page"/>
      </w:r>
    </w:p>
    <w:p w14:paraId="7B8528E8" w14:textId="6084A896" w:rsidR="00A16A3E" w:rsidRDefault="00A17D12" w:rsidP="00A16A3E">
      <w:pPr>
        <w:pStyle w:val="SEN-Subheading-Black"/>
      </w:pPr>
      <w:r>
        <w:lastRenderedPageBreak/>
        <w:t>Part 1: Configure</w:t>
      </w:r>
      <w:r w:rsidR="00513189">
        <w:t xml:space="preserve"> Simulator</w:t>
      </w:r>
      <w:r>
        <w:t xml:space="preserve"> </w:t>
      </w:r>
      <w:r w:rsidR="00D15491">
        <w:t>Options</w:t>
      </w:r>
    </w:p>
    <w:p w14:paraId="3E7F4298" w14:textId="46349427" w:rsidR="00A16A3E" w:rsidRDefault="00A16A3E" w:rsidP="00D15491">
      <w:pPr>
        <w:pStyle w:val="SEN-Text"/>
        <w:numPr>
          <w:ilvl w:val="0"/>
          <w:numId w:val="22"/>
        </w:numPr>
        <w:rPr>
          <w:lang w:val="en-US"/>
        </w:rPr>
      </w:pPr>
      <w:r>
        <w:rPr>
          <w:lang w:val="en-US"/>
        </w:rPr>
        <w:t>Launch PC Building Simulator: Education Edition</w:t>
      </w:r>
    </w:p>
    <w:p w14:paraId="4FD58817" w14:textId="64E5FA53" w:rsidR="00804356" w:rsidRDefault="00961226" w:rsidP="00D15491">
      <w:pPr>
        <w:pStyle w:val="SEN-Text"/>
        <w:numPr>
          <w:ilvl w:val="0"/>
          <w:numId w:val="22"/>
        </w:numPr>
        <w:rPr>
          <w:lang w:val="en-US"/>
        </w:rPr>
      </w:pPr>
      <w:r>
        <w:rPr>
          <w:lang w:val="en-US"/>
        </w:rPr>
        <w:t>Select the gears icon to change the software options</w:t>
      </w:r>
    </w:p>
    <w:p w14:paraId="65C13218" w14:textId="710E9CD2" w:rsidR="00804356" w:rsidRDefault="00015CE6" w:rsidP="00D15491">
      <w:pPr>
        <w:pStyle w:val="SEN-Text"/>
        <w:numPr>
          <w:ilvl w:val="0"/>
          <w:numId w:val="22"/>
        </w:numPr>
        <w:rPr>
          <w:lang w:val="en-US"/>
        </w:rPr>
      </w:pPr>
      <w:r>
        <w:rPr>
          <w:lang w:val="en-US"/>
        </w:rPr>
        <w:t>Select “</w:t>
      </w:r>
      <w:r w:rsidR="008A7231">
        <w:rPr>
          <w:lang w:val="en-US"/>
        </w:rPr>
        <w:t>Quality</w:t>
      </w:r>
      <w:r>
        <w:rPr>
          <w:lang w:val="en-US"/>
        </w:rPr>
        <w:t xml:space="preserve">”: set the highest </w:t>
      </w:r>
      <w:r w:rsidR="008A7231">
        <w:rPr>
          <w:lang w:val="en-US"/>
        </w:rPr>
        <w:t xml:space="preserve">quality </w:t>
      </w:r>
      <w:r>
        <w:rPr>
          <w:lang w:val="en-US"/>
        </w:rPr>
        <w:t>possible</w:t>
      </w:r>
    </w:p>
    <w:p w14:paraId="1E4325C1" w14:textId="7514BF5A" w:rsidR="008A7231" w:rsidRDefault="008A7231" w:rsidP="00D15491">
      <w:pPr>
        <w:pStyle w:val="SEN-Text"/>
        <w:numPr>
          <w:ilvl w:val="0"/>
          <w:numId w:val="22"/>
        </w:numPr>
        <w:rPr>
          <w:lang w:val="en-US"/>
        </w:rPr>
      </w:pPr>
      <w:r>
        <w:rPr>
          <w:lang w:val="en-US"/>
        </w:rPr>
        <w:t>Select “Resolution”: set it to an appropriate size</w:t>
      </w:r>
    </w:p>
    <w:p w14:paraId="7EE48918" w14:textId="186CE54A" w:rsidR="00015CE6" w:rsidRDefault="00116D77" w:rsidP="00D15491">
      <w:pPr>
        <w:pStyle w:val="SEN-Text"/>
        <w:numPr>
          <w:ilvl w:val="0"/>
          <w:numId w:val="22"/>
        </w:numPr>
        <w:rPr>
          <w:lang w:val="en-US"/>
        </w:rPr>
      </w:pPr>
      <w:r>
        <w:rPr>
          <w:lang w:val="en-US"/>
        </w:rPr>
        <w:t>Uncheck “Fullscreen”</w:t>
      </w:r>
    </w:p>
    <w:p w14:paraId="546E977E" w14:textId="3EABDFC6" w:rsidR="00DB4570" w:rsidRDefault="008701BC" w:rsidP="00D15491">
      <w:pPr>
        <w:pStyle w:val="SEN-Text"/>
        <w:numPr>
          <w:ilvl w:val="0"/>
          <w:numId w:val="22"/>
        </w:numPr>
        <w:rPr>
          <w:lang w:val="en-US"/>
        </w:rPr>
      </w:pPr>
      <w:r w:rsidRPr="00DB457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2A8C72D" wp14:editId="3E1A4C15">
            <wp:simplePos x="0" y="0"/>
            <wp:positionH relativeFrom="column">
              <wp:posOffset>1778943</wp:posOffset>
            </wp:positionH>
            <wp:positionV relativeFrom="paragraph">
              <wp:posOffset>361950</wp:posOffset>
            </wp:positionV>
            <wp:extent cx="3038622" cy="3711833"/>
            <wp:effectExtent l="0" t="0" r="0" b="317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622" cy="3711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570">
        <w:rPr>
          <w:lang w:val="en-US"/>
        </w:rPr>
        <w:t xml:space="preserve">Click “Apply” to save the </w:t>
      </w:r>
      <w:r w:rsidR="00B517EA">
        <w:rPr>
          <w:lang w:val="en-US"/>
        </w:rPr>
        <w:t>settings</w:t>
      </w:r>
    </w:p>
    <w:p w14:paraId="05A9A0D5" w14:textId="56FCE361" w:rsidR="00116D77" w:rsidRPr="00804356" w:rsidRDefault="00116D77" w:rsidP="00116D77">
      <w:pPr>
        <w:pStyle w:val="SEN-Text"/>
        <w:jc w:val="center"/>
        <w:rPr>
          <w:lang w:val="en-US"/>
        </w:rPr>
      </w:pPr>
    </w:p>
    <w:p w14:paraId="7A9FC551" w14:textId="5CEFACD5" w:rsidR="00D15491" w:rsidRDefault="00D15491">
      <w:pPr>
        <w:rPr>
          <w:rFonts w:eastAsiaTheme="minorEastAsia" w:cs="Arial"/>
          <w:color w:val="000000" w:themeColor="text1"/>
          <w:szCs w:val="22"/>
          <w:lang w:val="en-US"/>
        </w:rPr>
      </w:pPr>
      <w:r>
        <w:rPr>
          <w:lang w:val="en-US"/>
        </w:rPr>
        <w:br w:type="page"/>
      </w:r>
    </w:p>
    <w:p w14:paraId="5D593694" w14:textId="753CE3F0" w:rsidR="00D15491" w:rsidRDefault="00D15491" w:rsidP="00D15491">
      <w:pPr>
        <w:pStyle w:val="SEN-Subheading-Black"/>
      </w:pPr>
      <w:r>
        <w:lastRenderedPageBreak/>
        <w:t xml:space="preserve">Part 2: </w:t>
      </w:r>
      <w:r w:rsidR="00A243CD">
        <w:t>How to Build a PC</w:t>
      </w:r>
    </w:p>
    <w:p w14:paraId="4CA0B9A2" w14:textId="5660E01B" w:rsidR="00AD53AA" w:rsidRDefault="00A243CD" w:rsidP="00AD53AA">
      <w:pPr>
        <w:pStyle w:val="SEN-Text"/>
        <w:numPr>
          <w:ilvl w:val="0"/>
          <w:numId w:val="24"/>
        </w:numPr>
        <w:rPr>
          <w:lang w:val="en-US"/>
        </w:rPr>
      </w:pPr>
      <w:r>
        <w:rPr>
          <w:lang w:val="en-US"/>
        </w:rPr>
        <w:t>Launch “How to Build a PC”</w:t>
      </w:r>
    </w:p>
    <w:p w14:paraId="4DE5EC71" w14:textId="3E469DBB" w:rsidR="00AB2108" w:rsidRDefault="00A243CD" w:rsidP="00AD53AA">
      <w:pPr>
        <w:pStyle w:val="SEN-Text"/>
        <w:numPr>
          <w:ilvl w:val="0"/>
          <w:numId w:val="24"/>
        </w:numPr>
        <w:rPr>
          <w:lang w:val="en-US"/>
        </w:rPr>
      </w:pPr>
      <w:r>
        <w:rPr>
          <w:lang w:val="en-US"/>
        </w:rPr>
        <w:t>Navigate through the tutorial and familiarize yourself with how to install components</w:t>
      </w:r>
    </w:p>
    <w:p w14:paraId="5671173E" w14:textId="54A6197F" w:rsidR="00463369" w:rsidRDefault="00463369" w:rsidP="00AD53AA">
      <w:pPr>
        <w:pStyle w:val="SEN-Text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Complete the tutorial </w:t>
      </w:r>
    </w:p>
    <w:p w14:paraId="58F1ADC7" w14:textId="06055331" w:rsidR="00A243CD" w:rsidRDefault="00B11318" w:rsidP="00AA197E">
      <w:pPr>
        <w:pStyle w:val="SEN-Text"/>
        <w:ind w:left="720"/>
        <w:rPr>
          <w:b/>
          <w:bCs/>
          <w:lang w:val="en-US"/>
        </w:rPr>
      </w:pPr>
      <w:r w:rsidRPr="005D4A33">
        <w:rPr>
          <w:b/>
          <w:bCs/>
          <w:noProof/>
          <w:highlight w:val="yellow"/>
        </w:rPr>
        <w:drawing>
          <wp:anchor distT="0" distB="0" distL="114300" distR="114300" simplePos="0" relativeHeight="251658241" behindDoc="0" locked="0" layoutInCell="1" allowOverlap="1" wp14:anchorId="249D6161" wp14:editId="012BCE51">
            <wp:simplePos x="0" y="0"/>
            <wp:positionH relativeFrom="column">
              <wp:posOffset>149948</wp:posOffset>
            </wp:positionH>
            <wp:positionV relativeFrom="paragraph">
              <wp:posOffset>-21540</wp:posOffset>
            </wp:positionV>
            <wp:extent cx="240030" cy="200025"/>
            <wp:effectExtent l="0" t="0" r="7620" b="9525"/>
            <wp:wrapNone/>
            <wp:docPr id="3" name="Picture 3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97E">
        <w:rPr>
          <w:b/>
          <w:bCs/>
          <w:highlight w:val="yellow"/>
          <w:lang w:val="en-US"/>
        </w:rPr>
        <w:t>Your work is NOT saved</w:t>
      </w:r>
      <w:r w:rsidR="0038581B">
        <w:rPr>
          <w:b/>
          <w:bCs/>
          <w:highlight w:val="yellow"/>
          <w:lang w:val="en-US"/>
        </w:rPr>
        <w:t xml:space="preserve"> in this mode. Exiting will erase all your work!</w:t>
      </w:r>
    </w:p>
    <w:p w14:paraId="2B332611" w14:textId="54A2D22D" w:rsidR="002A3A2B" w:rsidRDefault="002A3A2B" w:rsidP="002A3A2B">
      <w:pPr>
        <w:pStyle w:val="SEN-Subheading-Black"/>
      </w:pPr>
      <w:r>
        <w:t xml:space="preserve">Part </w:t>
      </w:r>
      <w:r w:rsidR="008C2010">
        <w:t>3</w:t>
      </w:r>
      <w:r>
        <w:t xml:space="preserve">: </w:t>
      </w:r>
      <w:r w:rsidR="001A12AF">
        <w:t>Motherboard</w:t>
      </w:r>
    </w:p>
    <w:p w14:paraId="7CE4ADBB" w14:textId="4B63552C" w:rsidR="0038581B" w:rsidRDefault="002A3A2B" w:rsidP="00463369">
      <w:pPr>
        <w:pStyle w:val="SEN-Text"/>
        <w:numPr>
          <w:ilvl w:val="0"/>
          <w:numId w:val="25"/>
        </w:numPr>
        <w:rPr>
          <w:lang w:val="en-US"/>
        </w:rPr>
      </w:pPr>
      <w:r>
        <w:rPr>
          <w:lang w:val="en-US"/>
        </w:rPr>
        <w:t>Launch “</w:t>
      </w:r>
      <w:r w:rsidR="00463369">
        <w:rPr>
          <w:lang w:val="en-US"/>
        </w:rPr>
        <w:t>Free Build”</w:t>
      </w:r>
      <w:r w:rsidR="0041534A">
        <w:rPr>
          <w:lang w:val="en-US"/>
        </w:rPr>
        <w:t>. This mode will automatically save your work.</w:t>
      </w:r>
    </w:p>
    <w:p w14:paraId="177D69AF" w14:textId="2DC975FE" w:rsidR="00A41323" w:rsidRDefault="00A41323" w:rsidP="00F267A6">
      <w:pPr>
        <w:pStyle w:val="SEN-Text"/>
        <w:numPr>
          <w:ilvl w:val="0"/>
          <w:numId w:val="25"/>
        </w:numPr>
        <w:rPr>
          <w:lang w:val="en-US"/>
        </w:rPr>
      </w:pPr>
      <w:r w:rsidRPr="00A41323">
        <w:rPr>
          <w:noProof/>
          <w:lang w:val="en-US"/>
        </w:rPr>
        <w:drawing>
          <wp:anchor distT="0" distB="0" distL="114300" distR="114300" simplePos="0" relativeHeight="251658242" behindDoc="0" locked="0" layoutInCell="1" allowOverlap="1" wp14:anchorId="225347F3" wp14:editId="35765F9C">
            <wp:simplePos x="0" y="0"/>
            <wp:positionH relativeFrom="column">
              <wp:posOffset>25400</wp:posOffset>
            </wp:positionH>
            <wp:positionV relativeFrom="paragraph">
              <wp:posOffset>303530</wp:posOffset>
            </wp:positionV>
            <wp:extent cx="6470650" cy="4326255"/>
            <wp:effectExtent l="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26E">
        <w:rPr>
          <w:lang w:val="en-US"/>
        </w:rPr>
        <w:t xml:space="preserve">Navigate to the PC sitting on the table to the left </w:t>
      </w:r>
    </w:p>
    <w:p w14:paraId="24C04F2B" w14:textId="193EB353" w:rsidR="00F267A6" w:rsidRDefault="00F267A6" w:rsidP="00F267A6">
      <w:pPr>
        <w:pStyle w:val="SEN-Text"/>
        <w:rPr>
          <w:lang w:val="en-US"/>
        </w:rPr>
      </w:pPr>
    </w:p>
    <w:p w14:paraId="528409C2" w14:textId="6601AA66" w:rsidR="008B7F92" w:rsidRDefault="008B7F92" w:rsidP="009C64B5">
      <w:pPr>
        <w:pStyle w:val="SEN-Text"/>
        <w:numPr>
          <w:ilvl w:val="0"/>
          <w:numId w:val="25"/>
        </w:numPr>
        <w:rPr>
          <w:lang w:val="en-US"/>
        </w:rPr>
      </w:pPr>
      <w:r>
        <w:rPr>
          <w:lang w:val="en-US"/>
        </w:rPr>
        <w:t>We will install a motherboard in the computer case</w:t>
      </w:r>
    </w:p>
    <w:p w14:paraId="68F306C2" w14:textId="05C8F535" w:rsidR="00324DEE" w:rsidRDefault="00C72728" w:rsidP="009C64B5">
      <w:pPr>
        <w:pStyle w:val="SEN-Text"/>
        <w:numPr>
          <w:ilvl w:val="0"/>
          <w:numId w:val="25"/>
        </w:numPr>
        <w:rPr>
          <w:lang w:val="en-US"/>
        </w:rPr>
      </w:pPr>
      <w:r>
        <w:rPr>
          <w:lang w:val="en-US"/>
        </w:rPr>
        <w:t>Select the computer case on the table to work with it</w:t>
      </w:r>
    </w:p>
    <w:p w14:paraId="733E5547" w14:textId="57B0898F" w:rsidR="00C72728" w:rsidRDefault="00652138" w:rsidP="009C64B5">
      <w:pPr>
        <w:pStyle w:val="SEN-Text"/>
        <w:numPr>
          <w:ilvl w:val="0"/>
          <w:numId w:val="25"/>
        </w:numPr>
        <w:rPr>
          <w:lang w:val="en-US"/>
        </w:rPr>
      </w:pPr>
      <w:r>
        <w:rPr>
          <w:lang w:val="en-US"/>
        </w:rPr>
        <w:t>Remove the side panels</w:t>
      </w:r>
      <w:r w:rsidR="006F3FE3">
        <w:rPr>
          <w:lang w:val="en-US"/>
        </w:rPr>
        <w:t xml:space="preserve"> before installing the motherboard</w:t>
      </w:r>
    </w:p>
    <w:p w14:paraId="44412E7D" w14:textId="32F0D9EE" w:rsidR="00652138" w:rsidRDefault="00FF4E92" w:rsidP="009C64B5">
      <w:pPr>
        <w:pStyle w:val="SEN-Text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Select the “INSTALL” button to view a list of available </w:t>
      </w:r>
      <w:r w:rsidR="0055794C">
        <w:rPr>
          <w:lang w:val="en-US"/>
        </w:rPr>
        <w:t>categories</w:t>
      </w:r>
    </w:p>
    <w:p w14:paraId="6D7FE873" w14:textId="669B9D03" w:rsidR="00307DE5" w:rsidRDefault="00917E7D" w:rsidP="00307DE5">
      <w:pPr>
        <w:pStyle w:val="SEN-Text"/>
        <w:rPr>
          <w:lang w:val="en-US"/>
        </w:rPr>
      </w:pPr>
      <w:r w:rsidRPr="00917E7D">
        <w:rPr>
          <w:noProof/>
          <w:lang w:val="en-US"/>
        </w:rPr>
        <w:lastRenderedPageBreak/>
        <w:drawing>
          <wp:inline distT="0" distB="0" distL="0" distR="0" wp14:anchorId="7AE37000" wp14:editId="4F71E732">
            <wp:extent cx="6629400" cy="4427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924F" w14:textId="343DD3EF" w:rsidR="00CF1AAB" w:rsidRPr="00CF1AAB" w:rsidRDefault="00CF1AAB" w:rsidP="00CF1AAB">
      <w:pPr>
        <w:framePr w:w="10146" w:h="875" w:hSpace="187" w:wrap="notBeside" w:vAnchor="text" w:hAnchor="page" w:x="1055" w:y="602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>Why are some motherboards incompatible?</w:t>
      </w:r>
      <w:r w:rsidR="00BD3EEA">
        <w:rPr>
          <w:b/>
          <w:bCs/>
        </w:rPr>
        <w:t xml:space="preserve"> [1 mark]</w:t>
      </w:r>
    </w:p>
    <w:sdt>
      <w:sdtPr>
        <w:id w:val="877599927"/>
        <w:placeholder>
          <w:docPart w:val="46A1E1F34DA54857901A35493B09642D"/>
        </w:placeholder>
      </w:sdtPr>
      <w:sdtContent>
        <w:p w14:paraId="3069A93B" w14:textId="19350BE3" w:rsidR="00CF1AAB" w:rsidRDefault="00D146B0" w:rsidP="00CF1AAB">
          <w:pPr>
            <w:framePr w:w="10146" w:h="875" w:hSpace="187" w:wrap="notBeside" w:vAnchor="text" w:hAnchor="page" w:x="1055" w:y="602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Some Motherboards are incompatible because they are designed for a specific brand and generation of CPU.</w:t>
          </w:r>
        </w:p>
      </w:sdtContent>
    </w:sdt>
    <w:p w14:paraId="3C554CB4" w14:textId="07EC7748" w:rsidR="000E42B0" w:rsidRDefault="003F436C" w:rsidP="000E42B0">
      <w:pPr>
        <w:pStyle w:val="SEN-Text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Select the motherboard </w:t>
      </w:r>
      <w:r w:rsidR="0055794C">
        <w:rPr>
          <w:lang w:val="en-US"/>
        </w:rPr>
        <w:t>category</w:t>
      </w:r>
      <w:r w:rsidR="001A6944">
        <w:rPr>
          <w:lang w:val="en-US"/>
        </w:rPr>
        <w:t xml:space="preserve"> and view the available models</w:t>
      </w:r>
    </w:p>
    <w:p w14:paraId="40AEE34B" w14:textId="6DEAFCBA" w:rsidR="00CF1AAB" w:rsidRDefault="00CF1AAB" w:rsidP="00DC5E23">
      <w:pPr>
        <w:pStyle w:val="SEN-Text"/>
        <w:ind w:left="1440"/>
        <w:rPr>
          <w:b/>
          <w:bCs/>
          <w:highlight w:val="yellow"/>
          <w:lang w:val="en-US"/>
        </w:rPr>
      </w:pPr>
    </w:p>
    <w:p w14:paraId="1F96B331" w14:textId="671AD669" w:rsidR="00B2634A" w:rsidRDefault="008C2010" w:rsidP="00B2634A">
      <w:pPr>
        <w:pStyle w:val="SEN-Text"/>
        <w:numPr>
          <w:ilvl w:val="0"/>
          <w:numId w:val="25"/>
        </w:numPr>
        <w:rPr>
          <w:lang w:val="en-US"/>
        </w:rPr>
      </w:pPr>
      <w:r w:rsidRPr="007E2607">
        <w:rPr>
          <w:lang w:val="en-US"/>
        </w:rPr>
        <w:t xml:space="preserve">Install </w:t>
      </w:r>
      <w:r w:rsidR="00F759A4" w:rsidRPr="007E2607">
        <w:rPr>
          <w:lang w:val="en-US"/>
        </w:rPr>
        <w:t>motherboard: “GIG</w:t>
      </w:r>
      <w:r w:rsidR="004411EF">
        <w:rPr>
          <w:lang w:val="en-US"/>
        </w:rPr>
        <w:t>A</w:t>
      </w:r>
      <w:r w:rsidR="00F759A4" w:rsidRPr="007E2607">
        <w:rPr>
          <w:lang w:val="en-US"/>
        </w:rPr>
        <w:t xml:space="preserve">BYTE </w:t>
      </w:r>
      <w:r w:rsidR="006021F2">
        <w:rPr>
          <w:lang w:val="en-US"/>
        </w:rPr>
        <w:t>X570 AORUS XTREME(rev 1.0)</w:t>
      </w:r>
      <w:r w:rsidR="007E2607">
        <w:rPr>
          <w:lang w:val="en-US"/>
        </w:rPr>
        <w:t>”</w:t>
      </w:r>
    </w:p>
    <w:p w14:paraId="687E9D79" w14:textId="5BC9DC29" w:rsidR="009C798B" w:rsidRPr="00BD3EEA" w:rsidRDefault="00F739B8" w:rsidP="00BD3EEA">
      <w:pPr>
        <w:pStyle w:val="SEN-Text"/>
        <w:numPr>
          <w:ilvl w:val="0"/>
          <w:numId w:val="25"/>
        </w:numPr>
        <w:rPr>
          <w:lang w:val="en-US"/>
        </w:rPr>
      </w:pPr>
      <w:r>
        <w:rPr>
          <w:lang w:val="en-US"/>
        </w:rPr>
        <w:t>Use</w:t>
      </w:r>
      <w:r w:rsidR="00114FE3">
        <w:rPr>
          <w:lang w:val="en-US"/>
        </w:rPr>
        <w:t xml:space="preserve"> the </w:t>
      </w:r>
      <w:r w:rsidR="00992A22">
        <w:rPr>
          <w:lang w:val="en-US"/>
        </w:rPr>
        <w:t>manufacturer</w:t>
      </w:r>
      <w:r w:rsidR="000E3D50">
        <w:rPr>
          <w:lang w:val="en-US"/>
        </w:rPr>
        <w:t>’s website</w:t>
      </w:r>
      <w:r w:rsidR="00114FE3">
        <w:rPr>
          <w:lang w:val="en-US"/>
        </w:rPr>
        <w:t xml:space="preserve"> </w:t>
      </w:r>
      <w:r>
        <w:rPr>
          <w:lang w:val="en-US"/>
        </w:rPr>
        <w:t xml:space="preserve">to </w:t>
      </w:r>
      <w:r w:rsidR="001E48ED">
        <w:rPr>
          <w:lang w:val="en-US"/>
        </w:rPr>
        <w:t>answer the following questions:</w:t>
      </w:r>
    </w:p>
    <w:p w14:paraId="426ABF00" w14:textId="031F7845" w:rsidR="00BD3EEA" w:rsidRPr="00CF1AAB" w:rsidRDefault="00BD3EEA" w:rsidP="00BD3EE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bookmarkStart w:id="0" w:name="_Hlk40700125"/>
      <w:r w:rsidRPr="00CF1AAB">
        <w:rPr>
          <w:b/>
          <w:bCs/>
        </w:rPr>
        <w:lastRenderedPageBreak/>
        <w:t>Wh</w:t>
      </w:r>
      <w:r>
        <w:rPr>
          <w:b/>
          <w:bCs/>
        </w:rPr>
        <w:t xml:space="preserve">at is the </w:t>
      </w:r>
      <w:r w:rsidR="00992A22">
        <w:rPr>
          <w:b/>
          <w:bCs/>
        </w:rPr>
        <w:t>manufacturer</w:t>
      </w:r>
      <w:r>
        <w:rPr>
          <w:b/>
          <w:bCs/>
        </w:rPr>
        <w:t>’s website? [1 mark]</w:t>
      </w:r>
    </w:p>
    <w:sdt>
      <w:sdtPr>
        <w:id w:val="-242264750"/>
        <w:placeholder>
          <w:docPart w:val="3715B4015F7D498DBFDCCD78199D5FC6"/>
        </w:placeholder>
      </w:sdtPr>
      <w:sdtContent>
        <w:p w14:paraId="142E3F2A" w14:textId="67DD7767" w:rsidR="00BD3EEA" w:rsidRDefault="00E1271C" w:rsidP="00BD3EEA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E1271C">
            <w:t>https://www.aorus.com/en-ca/motherboards/X570-AORUS-XTREME-rev-10/Key-Features</w:t>
          </w:r>
        </w:p>
      </w:sdtContent>
    </w:sdt>
    <w:p w14:paraId="2694F7FB" w14:textId="20239BAE" w:rsidR="00BD3EEA" w:rsidRDefault="00BD3EEA" w:rsidP="00BD3EE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11183011" w14:textId="7FD0E164" w:rsidR="00BD3EEA" w:rsidRDefault="00BD3EEA" w:rsidP="00BD3EE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Which keyboard key is used to enter the BIOS setup? [1 mark]</w:t>
      </w:r>
    </w:p>
    <w:sdt>
      <w:sdtPr>
        <w:id w:val="-1316479924"/>
        <w:placeholder>
          <w:docPart w:val="29869DD6674D477A86C7D9ED4044A957"/>
        </w:placeholder>
      </w:sdtPr>
      <w:sdtContent>
        <w:p w14:paraId="62F94C23" w14:textId="5984570D" w:rsidR="00BD3EEA" w:rsidRPr="003E15CD" w:rsidRDefault="00E1271C" w:rsidP="00BD3EEA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rFonts w:cs="Arial"/>
              <w:color w:val="2C3038"/>
            </w:rPr>
            <w:t> In order to access BIOS setup, we need to enter DEL</w:t>
          </w:r>
          <w:r w:rsidR="00235B2F">
            <w:rPr>
              <w:rFonts w:cs="Arial"/>
              <w:color w:val="2C3038"/>
            </w:rPr>
            <w:t>ETE KEY</w:t>
          </w:r>
          <w:r>
            <w:rPr>
              <w:rFonts w:cs="Arial"/>
              <w:color w:val="2C3038"/>
            </w:rPr>
            <w:t>.</w:t>
          </w:r>
        </w:p>
      </w:sdtContent>
    </w:sdt>
    <w:p w14:paraId="17DE1499" w14:textId="3DC8DD0A" w:rsidR="00BD3EEA" w:rsidRDefault="00BD3EEA" w:rsidP="00BD3EE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5DD4AFF5" w14:textId="26468AEE" w:rsidR="00BD3EEA" w:rsidRDefault="00BD3EEA" w:rsidP="00BD3EE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does 5 short beeps indicate? [1 mark]</w:t>
      </w:r>
    </w:p>
    <w:sdt>
      <w:sdtPr>
        <w:id w:val="792876827"/>
        <w:placeholder>
          <w:docPart w:val="20EA5DB6CE684DED963E49DADC1005A4"/>
        </w:placeholder>
      </w:sdtPr>
      <w:sdtContent>
        <w:p w14:paraId="6D33FB95" w14:textId="03FA7EAB" w:rsidR="00BD3EEA" w:rsidRPr="003E15CD" w:rsidRDefault="002244F3" w:rsidP="00BD3EEA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5 short beeps indicate there has been a processor error.</w:t>
          </w:r>
        </w:p>
      </w:sdtContent>
    </w:sdt>
    <w:p w14:paraId="7868B485" w14:textId="77777777" w:rsidR="00BD3EEA" w:rsidRDefault="00BD3EEA" w:rsidP="00BD3EE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1A01A9D7" w14:textId="77777777" w:rsidR="003E15CD" w:rsidRDefault="00BD3EEA" w:rsidP="00BD3EE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is the version of the latest BIOS update? What does the update provide? [1 mark]</w:t>
      </w:r>
    </w:p>
    <w:sdt>
      <w:sdtPr>
        <w:id w:val="611097793"/>
        <w:placeholder>
          <w:docPart w:val="DA994AB288004A0BA5492AABB203D970"/>
        </w:placeholder>
      </w:sdtPr>
      <w:sdtContent>
        <w:p w14:paraId="1B05C179" w14:textId="77777777" w:rsidR="00E72860" w:rsidRDefault="00082E0B" w:rsidP="00BD3EEA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 xml:space="preserve">Rev.1.0 is the latest </w:t>
          </w:r>
          <w:r w:rsidR="007B56B6">
            <w:t xml:space="preserve">BIOS update version. </w:t>
          </w:r>
        </w:p>
        <w:p w14:paraId="6499D5AE" w14:textId="506703B3" w:rsidR="00BD3EEA" w:rsidRPr="003E15CD" w:rsidRDefault="00000000" w:rsidP="00BD3EEA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</w:p>
      </w:sdtContent>
    </w:sdt>
    <w:bookmarkEnd w:id="0"/>
    <w:p w14:paraId="59E53B7E" w14:textId="77777777" w:rsidR="00BD3EEA" w:rsidRPr="00135BF2" w:rsidRDefault="00BD3EEA" w:rsidP="00BD3EEA">
      <w:pPr>
        <w:pStyle w:val="SEN-Text"/>
        <w:rPr>
          <w:lang w:val="en-US"/>
        </w:rPr>
      </w:pPr>
    </w:p>
    <w:p w14:paraId="0FA86F64" w14:textId="731D29DC" w:rsidR="006C1B0F" w:rsidRDefault="006C1B0F" w:rsidP="006C1B0F">
      <w:pPr>
        <w:pStyle w:val="SEN-Subheading-Black"/>
      </w:pPr>
      <w:r>
        <w:t xml:space="preserve">Part 4: </w:t>
      </w:r>
      <w:r w:rsidR="0044296D">
        <w:t>Central Processing Unit</w:t>
      </w:r>
    </w:p>
    <w:p w14:paraId="15B9B02D" w14:textId="54F44938" w:rsidR="006C1B0F" w:rsidRDefault="00BE612D" w:rsidP="0044296D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>We will install a CPU onto the motherboard</w:t>
      </w:r>
    </w:p>
    <w:p w14:paraId="0ABC89AF" w14:textId="3828FC99" w:rsidR="00774D00" w:rsidRDefault="00BE612D" w:rsidP="00774D00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Select </w:t>
      </w:r>
      <w:r w:rsidR="00774D00">
        <w:rPr>
          <w:lang w:val="en-US"/>
        </w:rPr>
        <w:t xml:space="preserve">the CPU/Processors </w:t>
      </w:r>
      <w:r w:rsidR="0055794C">
        <w:rPr>
          <w:lang w:val="en-US"/>
        </w:rPr>
        <w:t>category</w:t>
      </w:r>
      <w:r w:rsidR="00774D00">
        <w:rPr>
          <w:lang w:val="en-US"/>
        </w:rPr>
        <w:t xml:space="preserve"> and view the available models</w:t>
      </w:r>
    </w:p>
    <w:p w14:paraId="7C7A1950" w14:textId="78D5A37B" w:rsidR="003F104F" w:rsidRPr="00CF1AAB" w:rsidRDefault="003F104F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 xml:space="preserve">Why are some </w:t>
      </w:r>
      <w:r>
        <w:rPr>
          <w:b/>
          <w:bCs/>
        </w:rPr>
        <w:t>CPUs not supported</w:t>
      </w:r>
      <w:r w:rsidRPr="00CF1AAB">
        <w:rPr>
          <w:b/>
          <w:bCs/>
        </w:rPr>
        <w:t>?</w:t>
      </w:r>
      <w:r>
        <w:rPr>
          <w:b/>
          <w:bCs/>
        </w:rPr>
        <w:t xml:space="preserve"> [1 mark]</w:t>
      </w:r>
    </w:p>
    <w:sdt>
      <w:sdtPr>
        <w:id w:val="-1945366889"/>
        <w:placeholder>
          <w:docPart w:val="D6AA138A3C5049C3BBF5909858280B7C"/>
        </w:placeholder>
      </w:sdtPr>
      <w:sdtContent>
        <w:p w14:paraId="732A0D2B" w14:textId="602361A8" w:rsidR="003F104F" w:rsidRDefault="00C75D87" w:rsidP="003F104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Some CPUs are not supported because the processor is not idle for any length of time or either CPU isn’t compatible with the OS that is being used.</w:t>
          </w:r>
        </w:p>
      </w:sdtContent>
    </w:sdt>
    <w:p w14:paraId="5BD7CE15" w14:textId="77777777" w:rsidR="003F104F" w:rsidRPr="00135BF2" w:rsidRDefault="003F104F" w:rsidP="003F104F">
      <w:pPr>
        <w:pStyle w:val="SEN-Text"/>
        <w:rPr>
          <w:lang w:val="en-US"/>
        </w:rPr>
      </w:pPr>
    </w:p>
    <w:p w14:paraId="59B7B18E" w14:textId="100E736A" w:rsidR="00656FDE" w:rsidRDefault="00A16AD3" w:rsidP="00656FDE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>Install CPU: “AMD Ryzen 9 Sixteen Core 3950X”</w:t>
      </w:r>
    </w:p>
    <w:p w14:paraId="4DEC4E81" w14:textId="19BD92A5" w:rsidR="001E4DA2" w:rsidRDefault="00F739B8" w:rsidP="001E4DA2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Use the </w:t>
      </w:r>
      <w:r w:rsidR="00992A22">
        <w:rPr>
          <w:lang w:val="en-US"/>
        </w:rPr>
        <w:t>manufacturer</w:t>
      </w:r>
      <w:r>
        <w:rPr>
          <w:lang w:val="en-US"/>
        </w:rPr>
        <w:t>’s website to</w:t>
      </w:r>
      <w:r w:rsidR="006B7A75">
        <w:rPr>
          <w:lang w:val="en-US"/>
        </w:rPr>
        <w:t xml:space="preserve"> answer the following questions:</w:t>
      </w:r>
    </w:p>
    <w:p w14:paraId="66C2B7FA" w14:textId="22E0635E" w:rsidR="003F104F" w:rsidRPr="00CF1AAB" w:rsidRDefault="003F104F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>Wh</w:t>
      </w:r>
      <w:r>
        <w:rPr>
          <w:b/>
          <w:bCs/>
        </w:rPr>
        <w:t xml:space="preserve">at is the </w:t>
      </w:r>
      <w:r w:rsidR="00992A22">
        <w:rPr>
          <w:b/>
          <w:bCs/>
        </w:rPr>
        <w:t>manufacturer</w:t>
      </w:r>
      <w:r>
        <w:rPr>
          <w:b/>
          <w:bCs/>
        </w:rPr>
        <w:t>’s website? [1 mark]</w:t>
      </w:r>
    </w:p>
    <w:sdt>
      <w:sdtPr>
        <w:id w:val="473109118"/>
        <w:placeholder>
          <w:docPart w:val="F497135D413240378576AEC9A8D9561F"/>
        </w:placeholder>
      </w:sdtPr>
      <w:sdtContent>
        <w:p w14:paraId="5718D626" w14:textId="599CB9C3" w:rsidR="003F104F" w:rsidRDefault="008876EE" w:rsidP="003F104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8876EE">
            <w:t>https://www.amd.com/en/products/cpu/amd-ryzen-9-3950x</w:t>
          </w:r>
        </w:p>
      </w:sdtContent>
    </w:sdt>
    <w:p w14:paraId="6EDC51F5" w14:textId="77777777" w:rsidR="003F104F" w:rsidRDefault="003F104F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15412243" w14:textId="0C4A77C1" w:rsidR="003F104F" w:rsidRDefault="003F104F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Explain how to determine if this CPU supports multithreading. [1 mark]</w:t>
      </w:r>
    </w:p>
    <w:sdt>
      <w:sdtPr>
        <w:id w:val="-1385105232"/>
        <w:placeholder>
          <w:docPart w:val="B4C133814D094288ACEF0AEB781CBFE2"/>
        </w:placeholder>
        <w:showingPlcHdr/>
      </w:sdtPr>
      <w:sdtContent>
        <w:p w14:paraId="7ECC1A5C" w14:textId="77777777" w:rsidR="003F104F" w:rsidRPr="003E15CD" w:rsidRDefault="003F104F" w:rsidP="003F104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3E15CD">
            <w:rPr>
              <w:rStyle w:val="PlaceholderText"/>
            </w:rPr>
            <w:t>Click or tap here to enter text.</w:t>
          </w:r>
        </w:p>
      </w:sdtContent>
    </w:sdt>
    <w:p w14:paraId="771C3A33" w14:textId="77777777" w:rsidR="003F104F" w:rsidRDefault="003F104F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10F19D42" w14:textId="4220FFC7" w:rsidR="003F104F" w:rsidRDefault="003F104F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type of system memory is supported? [1 mark]</w:t>
      </w:r>
    </w:p>
    <w:sdt>
      <w:sdtPr>
        <w:id w:val="-699775059"/>
        <w:placeholder>
          <w:docPart w:val="0DF9BDCD4AF14D018B51197527EF7D67"/>
        </w:placeholder>
        <w:showingPlcHdr/>
      </w:sdtPr>
      <w:sdtContent>
        <w:p w14:paraId="1E8851BF" w14:textId="7248C410" w:rsidR="003F104F" w:rsidRPr="0086489C" w:rsidRDefault="003F104F" w:rsidP="003F104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023372">
            <w:rPr>
              <w:rStyle w:val="PlaceholderText"/>
            </w:rPr>
            <w:t>Click or tap here to enter text.</w:t>
          </w:r>
        </w:p>
      </w:sdtContent>
    </w:sdt>
    <w:p w14:paraId="0446DE7A" w14:textId="77777777" w:rsidR="003F104F" w:rsidRPr="00135BF2" w:rsidRDefault="003F104F" w:rsidP="009C798B">
      <w:pPr>
        <w:pStyle w:val="SEN-Text"/>
        <w:ind w:left="1440"/>
        <w:rPr>
          <w:lang w:val="en-US"/>
        </w:rPr>
      </w:pPr>
    </w:p>
    <w:p w14:paraId="26508599" w14:textId="706F3FBC" w:rsidR="00F76A90" w:rsidRPr="00650650" w:rsidRDefault="00650650" w:rsidP="00650650">
      <w:pPr>
        <w:pStyle w:val="SEN-Text"/>
        <w:ind w:firstLine="720"/>
        <w:rPr>
          <w:b/>
          <w:bCs/>
          <w:lang w:val="en-US"/>
        </w:rPr>
      </w:pPr>
      <w:r w:rsidRPr="00650650">
        <w:rPr>
          <w:b/>
          <w:bCs/>
          <w:noProof/>
          <w:highlight w:val="yellow"/>
        </w:rPr>
        <w:drawing>
          <wp:anchor distT="0" distB="0" distL="114300" distR="114300" simplePos="0" relativeHeight="251658248" behindDoc="0" locked="0" layoutInCell="1" allowOverlap="1" wp14:anchorId="3B1509F3" wp14:editId="21C91F64">
            <wp:simplePos x="0" y="0"/>
            <wp:positionH relativeFrom="column">
              <wp:posOffset>195896</wp:posOffset>
            </wp:positionH>
            <wp:positionV relativeFrom="paragraph">
              <wp:posOffset>-28072</wp:posOffset>
            </wp:positionV>
            <wp:extent cx="240030" cy="200025"/>
            <wp:effectExtent l="0" t="0" r="7620" b="9525"/>
            <wp:wrapNone/>
            <wp:docPr id="9" name="Picture 9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A90" w:rsidRPr="00650650">
        <w:rPr>
          <w:b/>
          <w:bCs/>
          <w:highlight w:val="yellow"/>
          <w:lang w:val="en-US"/>
        </w:rPr>
        <w:t xml:space="preserve">Remember to </w:t>
      </w:r>
      <w:r w:rsidR="00D60E5A" w:rsidRPr="00650650">
        <w:rPr>
          <w:b/>
          <w:bCs/>
          <w:highlight w:val="yellow"/>
          <w:lang w:val="en-US"/>
        </w:rPr>
        <w:t>close the latch after placing the CPU in the socke</w:t>
      </w:r>
      <w:r w:rsidRPr="00650650">
        <w:rPr>
          <w:b/>
          <w:bCs/>
          <w:highlight w:val="yellow"/>
          <w:lang w:val="en-US"/>
        </w:rPr>
        <w:t>t.</w:t>
      </w:r>
    </w:p>
    <w:p w14:paraId="5781B666" w14:textId="2C342BC3" w:rsidR="00AD7BF3" w:rsidRDefault="00124AA5" w:rsidP="00AD7BF3">
      <w:pPr>
        <w:pStyle w:val="SEN-Text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Install an appropriate CPU Cooling </w:t>
      </w:r>
    </w:p>
    <w:p w14:paraId="40825FE3" w14:textId="3631DBAD" w:rsidR="00AD7BF3" w:rsidRPr="00AD7BF3" w:rsidRDefault="00254EDD" w:rsidP="00254EDD">
      <w:pPr>
        <w:pStyle w:val="SEN-Text"/>
        <w:ind w:firstLine="720"/>
        <w:rPr>
          <w:lang w:val="en-US"/>
        </w:rPr>
      </w:pPr>
      <w:r w:rsidRPr="005D4A33">
        <w:rPr>
          <w:b/>
          <w:bCs/>
          <w:noProof/>
          <w:highlight w:val="yellow"/>
        </w:rPr>
        <w:drawing>
          <wp:anchor distT="0" distB="0" distL="114300" distR="114300" simplePos="0" relativeHeight="251658244" behindDoc="0" locked="0" layoutInCell="1" allowOverlap="1" wp14:anchorId="1EB8A5C4" wp14:editId="6DC2DC35">
            <wp:simplePos x="0" y="0"/>
            <wp:positionH relativeFrom="column">
              <wp:posOffset>158115</wp:posOffset>
            </wp:positionH>
            <wp:positionV relativeFrom="paragraph">
              <wp:posOffset>3175</wp:posOffset>
            </wp:positionV>
            <wp:extent cx="240030" cy="200025"/>
            <wp:effectExtent l="0" t="0" r="7620" b="9525"/>
            <wp:wrapNone/>
            <wp:docPr id="13" name="Picture 13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F3">
        <w:rPr>
          <w:b/>
          <w:bCs/>
          <w:highlight w:val="yellow"/>
          <w:lang w:val="en-US"/>
        </w:rPr>
        <w:t>Remember to ad</w:t>
      </w:r>
      <w:r>
        <w:rPr>
          <w:b/>
          <w:bCs/>
          <w:highlight w:val="yellow"/>
          <w:lang w:val="en-US"/>
        </w:rPr>
        <w:t>d thermal paste under the “Tools and Software” categor</w:t>
      </w:r>
      <w:r w:rsidR="00E05534">
        <w:rPr>
          <w:b/>
          <w:bCs/>
          <w:highlight w:val="yellow"/>
          <w:lang w:val="en-US"/>
        </w:rPr>
        <w:t>y.</w:t>
      </w:r>
    </w:p>
    <w:p w14:paraId="063DA01D" w14:textId="26008418" w:rsidR="00124AA5" w:rsidRDefault="00124AA5" w:rsidP="00124AA5">
      <w:pPr>
        <w:pStyle w:val="SEN-Subheading-Black"/>
      </w:pPr>
      <w:r>
        <w:t>Part 5: Memory</w:t>
      </w:r>
    </w:p>
    <w:p w14:paraId="4CCA4172" w14:textId="36018C7B" w:rsidR="00124AA5" w:rsidRDefault="00EF680D" w:rsidP="00E05534">
      <w:pPr>
        <w:pStyle w:val="SEN-Text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Using </w:t>
      </w:r>
      <w:r w:rsidR="00E71E0B">
        <w:rPr>
          <w:lang w:val="en-US"/>
        </w:rPr>
        <w:t>the motherboard</w:t>
      </w:r>
      <w:r w:rsidR="00721241">
        <w:rPr>
          <w:lang w:val="en-US"/>
        </w:rPr>
        <w:t>’s</w:t>
      </w:r>
      <w:r w:rsidR="00E71E0B">
        <w:rPr>
          <w:lang w:val="en-US"/>
        </w:rPr>
        <w:t xml:space="preserve"> manual, </w:t>
      </w:r>
      <w:r w:rsidR="0091143D">
        <w:rPr>
          <w:lang w:val="en-US"/>
        </w:rPr>
        <w:t xml:space="preserve">determine how </w:t>
      </w:r>
      <w:r w:rsidR="00FF0CBB">
        <w:rPr>
          <w:lang w:val="en-US"/>
        </w:rPr>
        <w:t xml:space="preserve">2 </w:t>
      </w:r>
      <w:r w:rsidR="0091143D">
        <w:rPr>
          <w:lang w:val="en-US"/>
        </w:rPr>
        <w:t>memory modules should be installed into the sockets</w:t>
      </w:r>
      <w:r>
        <w:rPr>
          <w:lang w:val="en-US"/>
        </w:rPr>
        <w:t>.</w:t>
      </w:r>
    </w:p>
    <w:p w14:paraId="46338A2D" w14:textId="7B2CE822" w:rsidR="00EF680D" w:rsidRDefault="003E7ADE" w:rsidP="00E05534">
      <w:pPr>
        <w:pStyle w:val="SEN-Text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Select the memory </w:t>
      </w:r>
      <w:r w:rsidR="0055794C">
        <w:rPr>
          <w:lang w:val="en-US"/>
        </w:rPr>
        <w:t>category</w:t>
      </w:r>
      <w:r>
        <w:rPr>
          <w:lang w:val="en-US"/>
        </w:rPr>
        <w:t xml:space="preserve"> and view the available models</w:t>
      </w:r>
    </w:p>
    <w:p w14:paraId="7D77109F" w14:textId="1DFDE7FF" w:rsidR="00146596" w:rsidRPr="00146596" w:rsidRDefault="00FD4829" w:rsidP="00146596">
      <w:pPr>
        <w:pStyle w:val="SEN-Text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Install </w:t>
      </w:r>
      <w:r w:rsidR="00FF0CBB">
        <w:rPr>
          <w:lang w:val="en-US"/>
        </w:rPr>
        <w:t>memory: “</w:t>
      </w:r>
      <w:r w:rsidR="00DF4D80">
        <w:rPr>
          <w:lang w:val="en-US"/>
        </w:rPr>
        <w:t>G.SKILL Trident Z (Black)</w:t>
      </w:r>
      <w:r w:rsidR="00930E62">
        <w:rPr>
          <w:lang w:val="en-US"/>
        </w:rPr>
        <w:t xml:space="preserve"> 8 GB 4400 MHz</w:t>
      </w:r>
      <w:r w:rsidR="00DF4D80">
        <w:rPr>
          <w:lang w:val="en-US"/>
        </w:rPr>
        <w:t>”</w:t>
      </w:r>
    </w:p>
    <w:p w14:paraId="1E8ADC9D" w14:textId="3CA43ACA" w:rsidR="00146596" w:rsidRPr="00AD7BF3" w:rsidRDefault="00146596" w:rsidP="00834C6D">
      <w:pPr>
        <w:pStyle w:val="SEN-Text"/>
        <w:ind w:left="720"/>
        <w:rPr>
          <w:lang w:val="en-US"/>
        </w:rPr>
      </w:pPr>
      <w:r w:rsidRPr="005D4A33">
        <w:rPr>
          <w:b/>
          <w:bCs/>
          <w:noProof/>
          <w:highlight w:val="yellow"/>
        </w:rPr>
        <w:drawing>
          <wp:anchor distT="0" distB="0" distL="114300" distR="114300" simplePos="0" relativeHeight="251658246" behindDoc="0" locked="0" layoutInCell="1" allowOverlap="1" wp14:anchorId="503E4575" wp14:editId="7FFB6BD9">
            <wp:simplePos x="0" y="0"/>
            <wp:positionH relativeFrom="column">
              <wp:posOffset>158115</wp:posOffset>
            </wp:positionH>
            <wp:positionV relativeFrom="paragraph">
              <wp:posOffset>3175</wp:posOffset>
            </wp:positionV>
            <wp:extent cx="240030" cy="200025"/>
            <wp:effectExtent l="0" t="0" r="7620" b="9525"/>
            <wp:wrapNone/>
            <wp:docPr id="5" name="Picture 5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highlight w:val="yellow"/>
          <w:lang w:val="en-US"/>
        </w:rPr>
        <w:t xml:space="preserve">Remember to </w:t>
      </w:r>
      <w:r w:rsidR="00503745">
        <w:rPr>
          <w:b/>
          <w:bCs/>
          <w:highlight w:val="yellow"/>
          <w:lang w:val="en-US"/>
        </w:rPr>
        <w:t>open the memory clip</w:t>
      </w:r>
      <w:r w:rsidR="00503745" w:rsidRPr="00503745">
        <w:rPr>
          <w:b/>
          <w:bCs/>
          <w:highlight w:val="yellow"/>
          <w:lang w:val="en-US"/>
        </w:rPr>
        <w:t>s before installing the memory.</w:t>
      </w:r>
    </w:p>
    <w:p w14:paraId="3EEBC5BB" w14:textId="57C0B75D" w:rsidR="009C798B" w:rsidRPr="0086489C" w:rsidRDefault="007941BE" w:rsidP="0086489C">
      <w:pPr>
        <w:pStyle w:val="SEN-Text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Use the </w:t>
      </w:r>
      <w:r w:rsidR="00992A22">
        <w:rPr>
          <w:lang w:val="en-US"/>
        </w:rPr>
        <w:t>manufacturer</w:t>
      </w:r>
      <w:r>
        <w:rPr>
          <w:lang w:val="en-US"/>
        </w:rPr>
        <w:t>’s website to answer the following questions:</w:t>
      </w:r>
    </w:p>
    <w:p w14:paraId="53B745EA" w14:textId="24377EC4" w:rsidR="003F104F" w:rsidRPr="00CF1AAB" w:rsidRDefault="0086489C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 xml:space="preserve">What is the </w:t>
      </w:r>
      <w:r w:rsidR="00992A22">
        <w:rPr>
          <w:b/>
          <w:bCs/>
        </w:rPr>
        <w:t>manufacturer</w:t>
      </w:r>
      <w:r>
        <w:rPr>
          <w:b/>
          <w:bCs/>
        </w:rPr>
        <w:t>’s website?</w:t>
      </w:r>
      <w:r w:rsidR="003F104F">
        <w:rPr>
          <w:b/>
          <w:bCs/>
        </w:rPr>
        <w:t xml:space="preserve"> [1 mark]</w:t>
      </w:r>
    </w:p>
    <w:sdt>
      <w:sdtPr>
        <w:id w:val="-1196849115"/>
        <w:placeholder>
          <w:docPart w:val="CDDF4715EBF84401A5DD7C798F05845F"/>
        </w:placeholder>
      </w:sdtPr>
      <w:sdtContent>
        <w:p w14:paraId="3901F5DA" w14:textId="22BA692E" w:rsidR="003F104F" w:rsidRDefault="00525B1B" w:rsidP="003F104F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525B1B">
            <w:t>https://www.gskill.com/product/165/166/1536658028/F4-4400C18D-16GTZR</w:t>
          </w:r>
        </w:p>
      </w:sdtContent>
    </w:sdt>
    <w:p w14:paraId="1B418FDA" w14:textId="77777777" w:rsidR="003F104F" w:rsidRDefault="003F104F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2D327012" w14:textId="7352BDB2" w:rsidR="003F104F" w:rsidRDefault="0086489C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Memory can be sold in different kits. Which kit does this memory come in?</w:t>
      </w:r>
      <w:r w:rsidR="003F104F">
        <w:rPr>
          <w:b/>
          <w:bCs/>
        </w:rPr>
        <w:t xml:space="preserve"> [1 mark]</w:t>
      </w:r>
    </w:p>
    <w:p w14:paraId="03023F9B" w14:textId="77777777" w:rsidR="003F104F" w:rsidRPr="003E15CD" w:rsidRDefault="00000000" w:rsidP="003F104F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  <w:sdt>
        <w:sdtPr>
          <w:id w:val="1910110129"/>
          <w:placeholder>
            <w:docPart w:val="367DE538A775439885E348468C0DEC0A"/>
          </w:placeholder>
          <w:showingPlcHdr/>
        </w:sdtPr>
        <w:sdtContent>
          <w:r w:rsidR="003F104F" w:rsidRPr="00023372">
            <w:rPr>
              <w:rStyle w:val="PlaceholderText"/>
            </w:rPr>
            <w:t>Click or tap here to enter text.</w:t>
          </w:r>
        </w:sdtContent>
      </w:sdt>
    </w:p>
    <w:p w14:paraId="27FD6E1C" w14:textId="77777777" w:rsidR="003F104F" w:rsidRPr="00135BF2" w:rsidRDefault="003F104F" w:rsidP="003F104F">
      <w:pPr>
        <w:pStyle w:val="SEN-Text"/>
        <w:rPr>
          <w:lang w:val="en-US"/>
        </w:rPr>
      </w:pPr>
    </w:p>
    <w:p w14:paraId="6C88BA40" w14:textId="0141821C" w:rsidR="00667501" w:rsidRDefault="00667501" w:rsidP="00667501">
      <w:pPr>
        <w:pStyle w:val="SEN-Subheading-Black"/>
      </w:pPr>
      <w:r>
        <w:t>Part 6: Storage Device</w:t>
      </w:r>
      <w:r w:rsidR="005F37C0">
        <w:t>s</w:t>
      </w:r>
    </w:p>
    <w:p w14:paraId="492922F2" w14:textId="12CC9BFF" w:rsidR="005F37C0" w:rsidRDefault="00AF2058" w:rsidP="005F37C0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Select the storage </w:t>
      </w:r>
      <w:r w:rsidR="0055794C">
        <w:rPr>
          <w:lang w:val="en-US"/>
        </w:rPr>
        <w:t>category</w:t>
      </w:r>
      <w:r>
        <w:rPr>
          <w:lang w:val="en-US"/>
        </w:rPr>
        <w:t xml:space="preserve"> and view the available models</w:t>
      </w:r>
    </w:p>
    <w:p w14:paraId="43BE495C" w14:textId="4916DD02" w:rsidR="00AF2058" w:rsidRDefault="00AF2058" w:rsidP="005F37C0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Install “Seagate BarraCuda 4TB 256MB Cache”</w:t>
      </w:r>
    </w:p>
    <w:p w14:paraId="12115199" w14:textId="0D296C1F" w:rsidR="004D0AA4" w:rsidRDefault="004D0AA4" w:rsidP="005F37C0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>Also, install “ADATA XPG SPECTRIX S40G RGB M.2 2TB”</w:t>
      </w:r>
    </w:p>
    <w:p w14:paraId="7A29EF7C" w14:textId="22711459" w:rsidR="00E5730B" w:rsidRPr="005C17CA" w:rsidRDefault="004D0AA4" w:rsidP="005C17CA">
      <w:pPr>
        <w:pStyle w:val="SEN-Text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Use the </w:t>
      </w:r>
      <w:r w:rsidR="00992A22">
        <w:rPr>
          <w:lang w:val="en-US"/>
        </w:rPr>
        <w:t>manufacturer</w:t>
      </w:r>
      <w:r>
        <w:rPr>
          <w:lang w:val="en-US"/>
        </w:rPr>
        <w:t>’s website</w:t>
      </w:r>
      <w:r w:rsidR="004311E6">
        <w:rPr>
          <w:lang w:val="en-US"/>
        </w:rPr>
        <w:t xml:space="preserve"> and our discussions</w:t>
      </w:r>
      <w:r>
        <w:rPr>
          <w:lang w:val="en-US"/>
        </w:rPr>
        <w:t xml:space="preserve"> to answer the following questions:</w:t>
      </w:r>
    </w:p>
    <w:p w14:paraId="0A8E3CE6" w14:textId="1224DED3" w:rsidR="005C17CA" w:rsidRDefault="005C17CA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5C17CA">
        <w:rPr>
          <w:b/>
          <w:bCs/>
        </w:rPr>
        <w:t>Seagate BarraCuda 4TB 256MB Cache</w:t>
      </w:r>
    </w:p>
    <w:p w14:paraId="0C99F36D" w14:textId="77777777" w:rsidR="005C17CA" w:rsidRDefault="005C17CA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48555712" w14:textId="48AE2205" w:rsidR="0086489C" w:rsidRPr="00CF1AAB" w:rsidRDefault="0086489C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>Wh</w:t>
      </w:r>
      <w:r>
        <w:rPr>
          <w:b/>
          <w:bCs/>
        </w:rPr>
        <w:t xml:space="preserve">at is the </w:t>
      </w:r>
      <w:r w:rsidR="00992A22">
        <w:rPr>
          <w:b/>
          <w:bCs/>
        </w:rPr>
        <w:t>manufacturer</w:t>
      </w:r>
      <w:r>
        <w:rPr>
          <w:b/>
          <w:bCs/>
        </w:rPr>
        <w:t>’s website? [1 mark]</w:t>
      </w:r>
    </w:p>
    <w:sdt>
      <w:sdtPr>
        <w:id w:val="1074478455"/>
        <w:placeholder>
          <w:docPart w:val="EA279A55422C4D3DB5470D1CD3151A0C"/>
        </w:placeholder>
      </w:sdtPr>
      <w:sdtContent>
        <w:p w14:paraId="0CFA2582" w14:textId="5FF3FF38" w:rsidR="0086489C" w:rsidRDefault="00673A6D" w:rsidP="0086489C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673A6D">
            <w:t>https://www.seagate.com/ca/en/products/hard-drives/barracuda-hard-drive/</w:t>
          </w:r>
        </w:p>
      </w:sdtContent>
    </w:sdt>
    <w:p w14:paraId="737DA924" w14:textId="77777777" w:rsidR="0086489C" w:rsidRDefault="0086489C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36CEBDC5" w14:textId="0088BA7D" w:rsidR="0086489C" w:rsidRDefault="0086489C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 xml:space="preserve">What </w:t>
      </w:r>
      <w:r w:rsidR="00065BAF">
        <w:rPr>
          <w:b/>
          <w:bCs/>
        </w:rPr>
        <w:t xml:space="preserve">physical </w:t>
      </w:r>
      <w:r>
        <w:rPr>
          <w:b/>
          <w:bCs/>
        </w:rPr>
        <w:t>interface does this hard drive use? [1 mark]</w:t>
      </w:r>
    </w:p>
    <w:sdt>
      <w:sdtPr>
        <w:id w:val="1223645439"/>
        <w:placeholder>
          <w:docPart w:val="82400A42241F44D6AD3F2B1CBBA8B5E1"/>
        </w:placeholder>
      </w:sdtPr>
      <w:sdtContent>
        <w:p w14:paraId="3452F36D" w14:textId="6EA79468" w:rsidR="0086489C" w:rsidRPr="003E15CD" w:rsidRDefault="0042594C" w:rsidP="0086489C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 xml:space="preserve">This hard drive uses SATA III 6 </w:t>
          </w:r>
          <w:proofErr w:type="spellStart"/>
          <w:r>
            <w:t>gb</w:t>
          </w:r>
          <w:proofErr w:type="spellEnd"/>
          <w:r>
            <w:t>/s physical interface.</w:t>
          </w:r>
        </w:p>
      </w:sdtContent>
    </w:sdt>
    <w:p w14:paraId="6D5173A9" w14:textId="77777777" w:rsidR="0086489C" w:rsidRDefault="0086489C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25845960" w14:textId="2C668085" w:rsidR="0086489C" w:rsidRDefault="0086489C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is the rotational speed (RPM) of this hard drive? [1 mark]</w:t>
      </w:r>
    </w:p>
    <w:p w14:paraId="61657F5B" w14:textId="3CDDCDF5" w:rsidR="0086489C" w:rsidRPr="003E15CD" w:rsidRDefault="00000000" w:rsidP="0086489C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  <w:sdt>
        <w:sdtPr>
          <w:id w:val="1171147827"/>
          <w:placeholder>
            <w:docPart w:val="BD06B78EB04842E78E991C35FA1FB709"/>
          </w:placeholder>
        </w:sdtPr>
        <w:sdtContent>
          <w:r w:rsidR="00847C17">
            <w:t>The rotational speed of this hard drive is 5400 rpm.</w:t>
          </w:r>
        </w:sdtContent>
      </w:sdt>
    </w:p>
    <w:p w14:paraId="0BC75225" w14:textId="7172718D" w:rsidR="009C798B" w:rsidRDefault="009C798B" w:rsidP="009C798B">
      <w:pPr>
        <w:pStyle w:val="SEN-Text"/>
        <w:ind w:left="1440"/>
        <w:rPr>
          <w:lang w:val="en-US"/>
        </w:rPr>
      </w:pPr>
    </w:p>
    <w:p w14:paraId="482C8F0F" w14:textId="7A57CFAD" w:rsidR="005C17CA" w:rsidRDefault="0060489E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60489E">
        <w:rPr>
          <w:b/>
          <w:bCs/>
        </w:rPr>
        <w:lastRenderedPageBreak/>
        <w:t>ADATA XPG SPECTRIX S40G RGB M.2 2TB</w:t>
      </w:r>
    </w:p>
    <w:p w14:paraId="15C72A65" w14:textId="77777777" w:rsidR="0060489E" w:rsidRDefault="0060489E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70790DC9" w14:textId="6F82DE04" w:rsidR="005C17CA" w:rsidRPr="00CF1AAB" w:rsidRDefault="005C17CA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>Wh</w:t>
      </w:r>
      <w:r>
        <w:rPr>
          <w:b/>
          <w:bCs/>
        </w:rPr>
        <w:t xml:space="preserve">at is the </w:t>
      </w:r>
      <w:r w:rsidR="00992A22">
        <w:rPr>
          <w:b/>
          <w:bCs/>
        </w:rPr>
        <w:t>manufacturer</w:t>
      </w:r>
      <w:r>
        <w:rPr>
          <w:b/>
          <w:bCs/>
        </w:rPr>
        <w:t>’s website? [1 mark]</w:t>
      </w:r>
    </w:p>
    <w:sdt>
      <w:sdtPr>
        <w:id w:val="-217279759"/>
        <w:placeholder>
          <w:docPart w:val="F5234D96E1A443B88067C4F3801BB768"/>
        </w:placeholder>
      </w:sdtPr>
      <w:sdtContent>
        <w:p w14:paraId="6F12C1F7" w14:textId="58266CD7" w:rsidR="005C17CA" w:rsidRDefault="00E91CD7" w:rsidP="005C17CA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E91CD7">
            <w:t>https://www.xpg.com/us/xpg/610</w:t>
          </w:r>
        </w:p>
      </w:sdtContent>
    </w:sdt>
    <w:p w14:paraId="3DA81AF0" w14:textId="77777777" w:rsidR="005C17CA" w:rsidRDefault="005C17CA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751E4CEA" w14:textId="185A8C51" w:rsidR="005C17CA" w:rsidRDefault="005C17CA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 xml:space="preserve">What </w:t>
      </w:r>
      <w:r w:rsidR="00065BAF">
        <w:rPr>
          <w:b/>
          <w:bCs/>
        </w:rPr>
        <w:t xml:space="preserve">physical </w:t>
      </w:r>
      <w:r>
        <w:rPr>
          <w:b/>
          <w:bCs/>
        </w:rPr>
        <w:t xml:space="preserve">interface does this </w:t>
      </w:r>
      <w:r w:rsidR="0060489E">
        <w:rPr>
          <w:b/>
          <w:bCs/>
        </w:rPr>
        <w:t>storage</w:t>
      </w:r>
      <w:r>
        <w:rPr>
          <w:b/>
          <w:bCs/>
        </w:rPr>
        <w:t xml:space="preserve"> drive use? [1 mark]</w:t>
      </w:r>
    </w:p>
    <w:sdt>
      <w:sdtPr>
        <w:id w:val="-1772391672"/>
        <w:placeholder>
          <w:docPart w:val="DAB17DB54A564D6491AD94109D54D568"/>
        </w:placeholder>
      </w:sdtPr>
      <w:sdtContent>
        <w:p w14:paraId="2679A425" w14:textId="7CA4A790" w:rsidR="005C17CA" w:rsidRPr="003E15CD" w:rsidRDefault="00270EC4" w:rsidP="005C17CA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This storage drive uses PCIe Gen3x4 Interface.</w:t>
          </w:r>
        </w:p>
      </w:sdtContent>
    </w:sdt>
    <w:p w14:paraId="239AF217" w14:textId="77777777" w:rsidR="005C17CA" w:rsidRDefault="005C17CA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1CD5070F" w14:textId="1E4E54D7" w:rsidR="005C17CA" w:rsidRDefault="005C17CA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 xml:space="preserve">What is the rotational speed (RPM) of this </w:t>
      </w:r>
      <w:r w:rsidR="0060489E">
        <w:rPr>
          <w:b/>
          <w:bCs/>
        </w:rPr>
        <w:t>storage</w:t>
      </w:r>
      <w:r>
        <w:rPr>
          <w:b/>
          <w:bCs/>
        </w:rPr>
        <w:t xml:space="preserve"> drive? [1 mark]</w:t>
      </w:r>
    </w:p>
    <w:p w14:paraId="337C85A5" w14:textId="54D6CA51" w:rsidR="005C17CA" w:rsidRDefault="00000000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  <w:sdt>
        <w:sdtPr>
          <w:id w:val="-1491781921"/>
          <w:placeholder>
            <w:docPart w:val="C43BF9C9EB874649ACC0AA888DAC4D88"/>
          </w:placeholder>
        </w:sdtPr>
        <w:sdtContent>
          <w:r w:rsidR="009D28F9">
            <w:t>The rotational speed of this storage drive is 3500/3000 MB per second.</w:t>
          </w:r>
        </w:sdtContent>
      </w:sdt>
    </w:p>
    <w:p w14:paraId="754735B1" w14:textId="65FB069C" w:rsidR="0060489E" w:rsidRDefault="0060489E" w:rsidP="005C17CA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57670ABB" w14:textId="276488F9" w:rsidR="0060489E" w:rsidRDefault="0060489E" w:rsidP="0060489E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Explain a reason for installing 2 internal drives. [1 mark]</w:t>
      </w:r>
    </w:p>
    <w:sdt>
      <w:sdtPr>
        <w:id w:val="1882896821"/>
        <w:placeholder>
          <w:docPart w:val="C347EF44C0C54C24A9510A3F61F1E39F"/>
        </w:placeholder>
      </w:sdtPr>
      <w:sdtContent>
        <w:p w14:paraId="79268894" w14:textId="77777777" w:rsidR="00D16188" w:rsidRDefault="00D16188" w:rsidP="0060489E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The two reasons for installing two internal drives are:</w:t>
          </w:r>
        </w:p>
        <w:p w14:paraId="6A396D27" w14:textId="5E08672B" w:rsidR="0060489E" w:rsidRDefault="00D16188" w:rsidP="00D16188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1.In case of failure in Hardware or any kinds of error several copies can be made of important files.</w:t>
          </w:r>
        </w:p>
        <w:p w14:paraId="379044BD" w14:textId="4C03F4B1" w:rsidR="00D16188" w:rsidRDefault="00D16188" w:rsidP="00D16188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2.Backup data and information faster and easily.</w:t>
          </w:r>
        </w:p>
        <w:p w14:paraId="4410AA0D" w14:textId="77777777" w:rsidR="00D16188" w:rsidRDefault="00000000" w:rsidP="00D16188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</w:p>
      </w:sdtContent>
    </w:sdt>
    <w:p w14:paraId="7FC2FE7A" w14:textId="77777777" w:rsidR="005C17CA" w:rsidRPr="00334112" w:rsidRDefault="005C17CA" w:rsidP="005C17CA">
      <w:pPr>
        <w:pStyle w:val="SEN-Text"/>
        <w:rPr>
          <w:lang w:val="en-US"/>
        </w:rPr>
      </w:pPr>
    </w:p>
    <w:p w14:paraId="2D265197" w14:textId="4F46DE13" w:rsidR="00580DBF" w:rsidRDefault="00580DBF" w:rsidP="00580DBF">
      <w:pPr>
        <w:pStyle w:val="SEN-Subheading-Black"/>
      </w:pPr>
      <w:r>
        <w:t xml:space="preserve">Part </w:t>
      </w:r>
      <w:r w:rsidR="0038621A">
        <w:t>7</w:t>
      </w:r>
      <w:r>
        <w:t xml:space="preserve">: </w:t>
      </w:r>
      <w:r w:rsidR="003B2448">
        <w:t>Graphics Card</w:t>
      </w:r>
    </w:p>
    <w:p w14:paraId="755B6611" w14:textId="012481ED" w:rsidR="003B2448" w:rsidRDefault="003B2448" w:rsidP="00927030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Select the Graphics Cards </w:t>
      </w:r>
      <w:r w:rsidR="0055794C">
        <w:rPr>
          <w:lang w:val="en-US"/>
        </w:rPr>
        <w:t>category</w:t>
      </w:r>
      <w:r>
        <w:rPr>
          <w:lang w:val="en-US"/>
        </w:rPr>
        <w:t xml:space="preserve"> and view the available models</w:t>
      </w:r>
    </w:p>
    <w:p w14:paraId="79AD1911" w14:textId="436DF883" w:rsidR="005438E5" w:rsidRPr="005438E5" w:rsidRDefault="00A87220" w:rsidP="005438E5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>Install “</w:t>
      </w:r>
      <w:r w:rsidR="0063177E">
        <w:rPr>
          <w:lang w:val="en-US"/>
        </w:rPr>
        <w:t>ASUS ROG Strix GeForce GTX 1080 OC Edition</w:t>
      </w:r>
      <w:r>
        <w:rPr>
          <w:lang w:val="en-US"/>
        </w:rPr>
        <w:t>”</w:t>
      </w:r>
    </w:p>
    <w:p w14:paraId="60BCFED9" w14:textId="21C0C7D1" w:rsidR="005438E5" w:rsidRDefault="00A837C4" w:rsidP="00A837C4">
      <w:pPr>
        <w:pStyle w:val="SEN-Text"/>
        <w:ind w:left="720"/>
        <w:rPr>
          <w:lang w:val="en-US"/>
        </w:rPr>
      </w:pPr>
      <w:r w:rsidRPr="005D4A33">
        <w:rPr>
          <w:b/>
          <w:bCs/>
          <w:noProof/>
          <w:highlight w:val="yellow"/>
        </w:rPr>
        <w:drawing>
          <wp:anchor distT="0" distB="0" distL="114300" distR="114300" simplePos="0" relativeHeight="251658245" behindDoc="0" locked="0" layoutInCell="1" allowOverlap="1" wp14:anchorId="383C6117" wp14:editId="4F55EEA2">
            <wp:simplePos x="0" y="0"/>
            <wp:positionH relativeFrom="column">
              <wp:posOffset>151765</wp:posOffset>
            </wp:positionH>
            <wp:positionV relativeFrom="paragraph">
              <wp:posOffset>3175</wp:posOffset>
            </wp:positionV>
            <wp:extent cx="240030" cy="200025"/>
            <wp:effectExtent l="0" t="0" r="7620" b="9525"/>
            <wp:wrapNone/>
            <wp:docPr id="4" name="Picture 4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8E5">
        <w:rPr>
          <w:b/>
          <w:bCs/>
          <w:highlight w:val="yellow"/>
          <w:lang w:val="en-US"/>
        </w:rPr>
        <w:t xml:space="preserve">Remember to remove the back panels to </w:t>
      </w:r>
      <w:r>
        <w:rPr>
          <w:b/>
          <w:bCs/>
          <w:highlight w:val="yellow"/>
          <w:lang w:val="en-US"/>
        </w:rPr>
        <w:t>make space for the port</w:t>
      </w:r>
      <w:r w:rsidR="001E1E16">
        <w:rPr>
          <w:b/>
          <w:bCs/>
          <w:highlight w:val="yellow"/>
          <w:lang w:val="en-US"/>
        </w:rPr>
        <w:t xml:space="preserve">s. After installing the </w:t>
      </w:r>
      <w:r w:rsidR="00B44337">
        <w:rPr>
          <w:b/>
          <w:bCs/>
          <w:highlight w:val="yellow"/>
          <w:lang w:val="en-US"/>
        </w:rPr>
        <w:t>g</w:t>
      </w:r>
      <w:r w:rsidR="001E1E16">
        <w:rPr>
          <w:b/>
          <w:bCs/>
          <w:highlight w:val="yellow"/>
          <w:lang w:val="en-US"/>
        </w:rPr>
        <w:t xml:space="preserve">raphics </w:t>
      </w:r>
      <w:r w:rsidR="00B44337">
        <w:rPr>
          <w:b/>
          <w:bCs/>
          <w:highlight w:val="yellow"/>
          <w:lang w:val="en-US"/>
        </w:rPr>
        <w:t>c</w:t>
      </w:r>
      <w:r w:rsidR="001E1E16">
        <w:rPr>
          <w:b/>
          <w:bCs/>
          <w:highlight w:val="yellow"/>
          <w:lang w:val="en-US"/>
        </w:rPr>
        <w:t>ard, make sure you install a PCI lock to hold the card in place</w:t>
      </w:r>
      <w:r w:rsidR="001E1E16">
        <w:rPr>
          <w:b/>
          <w:bCs/>
          <w:lang w:val="en-US"/>
        </w:rPr>
        <w:t xml:space="preserve">. </w:t>
      </w:r>
    </w:p>
    <w:p w14:paraId="3FF75C36" w14:textId="3CC157D6" w:rsidR="00D574B1" w:rsidRPr="00D574B1" w:rsidRDefault="00424879" w:rsidP="00D574B1">
      <w:pPr>
        <w:pStyle w:val="SEN-Text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Use the </w:t>
      </w:r>
      <w:r w:rsidR="00992A22">
        <w:rPr>
          <w:lang w:val="en-US"/>
        </w:rPr>
        <w:t>manufacturer</w:t>
      </w:r>
      <w:r>
        <w:rPr>
          <w:lang w:val="en-US"/>
        </w:rPr>
        <w:t>’s website and answer the following questions:</w:t>
      </w:r>
    </w:p>
    <w:p w14:paraId="495CF31A" w14:textId="7FC92F03" w:rsidR="00D574B1" w:rsidRPr="00CF1AAB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>Wh</w:t>
      </w:r>
      <w:r>
        <w:rPr>
          <w:b/>
          <w:bCs/>
        </w:rPr>
        <w:t xml:space="preserve">at is the </w:t>
      </w:r>
      <w:r w:rsidR="00992A22">
        <w:rPr>
          <w:b/>
          <w:bCs/>
        </w:rPr>
        <w:t>manufacturer</w:t>
      </w:r>
      <w:r>
        <w:rPr>
          <w:b/>
          <w:bCs/>
        </w:rPr>
        <w:t>’s website? [1 mark]</w:t>
      </w:r>
    </w:p>
    <w:sdt>
      <w:sdtPr>
        <w:id w:val="406739100"/>
        <w:placeholder>
          <w:docPart w:val="A214C57A3A7748C19A631C7E75C09B90"/>
        </w:placeholder>
      </w:sdtPr>
      <w:sdtContent>
        <w:p w14:paraId="0DE70803" w14:textId="309D67FB" w:rsidR="00D574B1" w:rsidRDefault="0095068C" w:rsidP="00D574B1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95068C">
            <w:t>https://rog.asus.com/graphics-cards/graphics-cards/rog-strix/rog-strix-gtx1080-o8g-gaming-model/</w:t>
          </w:r>
        </w:p>
      </w:sdtContent>
    </w:sdt>
    <w:p w14:paraId="732B0D37" w14:textId="77777777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55A6E4AD" w14:textId="55BF8531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output interfaces are available? [1 mark]</w:t>
      </w:r>
    </w:p>
    <w:sdt>
      <w:sdtPr>
        <w:id w:val="-1562933640"/>
        <w:placeholder>
          <w:docPart w:val="B73B394718B248F2A743644ABD715050"/>
        </w:placeholder>
        <w:showingPlcHdr/>
      </w:sdtPr>
      <w:sdtContent>
        <w:p w14:paraId="7E9F97B0" w14:textId="77777777" w:rsidR="00D574B1" w:rsidRPr="003E15CD" w:rsidRDefault="00D574B1" w:rsidP="00D574B1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3E15CD">
            <w:rPr>
              <w:rStyle w:val="PlaceholderText"/>
            </w:rPr>
            <w:t>Click or tap here to enter text.</w:t>
          </w:r>
        </w:p>
      </w:sdtContent>
    </w:sdt>
    <w:p w14:paraId="4B8B28C8" w14:textId="77777777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34A86596" w14:textId="0BC55BAD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How many monitors can be connected? [1 mark]</w:t>
      </w:r>
    </w:p>
    <w:sdt>
      <w:sdtPr>
        <w:id w:val="92977757"/>
        <w:placeholder>
          <w:docPart w:val="B121D076E4D142F4AD34BD1D85340B19"/>
        </w:placeholder>
        <w:showingPlcHdr/>
      </w:sdtPr>
      <w:sdtContent>
        <w:p w14:paraId="3B4DF8AB" w14:textId="77777777" w:rsidR="00D574B1" w:rsidRPr="003E15CD" w:rsidRDefault="00D574B1" w:rsidP="00D574B1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023372">
            <w:rPr>
              <w:rStyle w:val="PlaceholderText"/>
            </w:rPr>
            <w:t>Click or tap here to enter text.</w:t>
          </w:r>
        </w:p>
      </w:sdtContent>
    </w:sdt>
    <w:p w14:paraId="39499568" w14:textId="77777777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p w14:paraId="56F59617" w14:textId="071FB530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is the version of the latest driver for Windows 10x64? [1 mark]</w:t>
      </w:r>
    </w:p>
    <w:p w14:paraId="268BCBFF" w14:textId="77777777" w:rsidR="00D574B1" w:rsidRPr="003E15CD" w:rsidRDefault="00000000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  <w:sdt>
        <w:sdtPr>
          <w:id w:val="-532655887"/>
          <w:placeholder>
            <w:docPart w:val="C17D8E12B25640C08400354AAED2DF0D"/>
          </w:placeholder>
          <w:showingPlcHdr/>
        </w:sdtPr>
        <w:sdtContent>
          <w:r w:rsidR="00D574B1" w:rsidRPr="00023372">
            <w:rPr>
              <w:rStyle w:val="PlaceholderText"/>
            </w:rPr>
            <w:t>Click or tap here to enter text.</w:t>
          </w:r>
        </w:sdtContent>
      </w:sdt>
    </w:p>
    <w:p w14:paraId="06C34449" w14:textId="77777777" w:rsidR="00D574B1" w:rsidRPr="00334112" w:rsidRDefault="00D574B1" w:rsidP="00135BF2">
      <w:pPr>
        <w:pStyle w:val="SEN-Text"/>
        <w:ind w:left="1440"/>
        <w:rPr>
          <w:lang w:val="en-US"/>
        </w:rPr>
      </w:pPr>
    </w:p>
    <w:p w14:paraId="07BAD68D" w14:textId="7BF0884A" w:rsidR="00C377C8" w:rsidRDefault="00C377C8" w:rsidP="00C377C8">
      <w:pPr>
        <w:pStyle w:val="SEN-Subheading-Black"/>
      </w:pPr>
      <w:r>
        <w:t>Part 8: Power Supply</w:t>
      </w:r>
    </w:p>
    <w:p w14:paraId="25C5A030" w14:textId="3D1E6CE9" w:rsidR="00C377C8" w:rsidRDefault="00C377C8" w:rsidP="00C377C8">
      <w:pPr>
        <w:pStyle w:val="SEN-Text"/>
        <w:numPr>
          <w:ilvl w:val="0"/>
          <w:numId w:val="42"/>
        </w:numPr>
        <w:rPr>
          <w:lang w:val="en-US"/>
        </w:rPr>
      </w:pPr>
      <w:r>
        <w:rPr>
          <w:lang w:val="en-US"/>
        </w:rPr>
        <w:t xml:space="preserve">Select </w:t>
      </w:r>
      <w:r w:rsidR="006B452C">
        <w:rPr>
          <w:lang w:val="en-US"/>
        </w:rPr>
        <w:t xml:space="preserve">Power Supplies </w:t>
      </w:r>
      <w:r w:rsidR="0055794C">
        <w:rPr>
          <w:lang w:val="en-US"/>
        </w:rPr>
        <w:t>category</w:t>
      </w:r>
      <w:r>
        <w:rPr>
          <w:lang w:val="en-US"/>
        </w:rPr>
        <w:t xml:space="preserve"> and view the available models</w:t>
      </w:r>
    </w:p>
    <w:p w14:paraId="05C33470" w14:textId="27706CCA" w:rsidR="006B452C" w:rsidRDefault="006B452C" w:rsidP="00C377C8">
      <w:pPr>
        <w:pStyle w:val="SEN-Text"/>
        <w:numPr>
          <w:ilvl w:val="0"/>
          <w:numId w:val="42"/>
        </w:numPr>
        <w:rPr>
          <w:lang w:val="en-US"/>
        </w:rPr>
      </w:pPr>
      <w:r>
        <w:rPr>
          <w:lang w:val="en-US"/>
        </w:rPr>
        <w:t>Install an appropriate power supply for the PC</w:t>
      </w:r>
    </w:p>
    <w:p w14:paraId="6FFFD334" w14:textId="291499B2" w:rsidR="000C367A" w:rsidRDefault="006B452C" w:rsidP="000C367A">
      <w:pPr>
        <w:pStyle w:val="SEN-Text"/>
        <w:numPr>
          <w:ilvl w:val="0"/>
          <w:numId w:val="43"/>
        </w:numPr>
        <w:rPr>
          <w:lang w:val="en-US"/>
        </w:rPr>
      </w:pPr>
      <w:r w:rsidRPr="005D4A33">
        <w:rPr>
          <w:b/>
          <w:bCs/>
          <w:noProof/>
          <w:highlight w:val="yellow"/>
        </w:rPr>
        <w:lastRenderedPageBreak/>
        <w:drawing>
          <wp:anchor distT="0" distB="0" distL="114300" distR="114300" simplePos="0" relativeHeight="251658247" behindDoc="0" locked="0" layoutInCell="1" allowOverlap="1" wp14:anchorId="09DD93E5" wp14:editId="73197A30">
            <wp:simplePos x="0" y="0"/>
            <wp:positionH relativeFrom="column">
              <wp:posOffset>153061</wp:posOffset>
            </wp:positionH>
            <wp:positionV relativeFrom="paragraph">
              <wp:posOffset>-1426</wp:posOffset>
            </wp:positionV>
            <wp:extent cx="240030" cy="200025"/>
            <wp:effectExtent l="0" t="0" r="7620" b="9525"/>
            <wp:wrapNone/>
            <wp:docPr id="8" name="Picture 8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highlight w:val="yellow"/>
          <w:lang w:val="en-US"/>
        </w:rPr>
        <w:t>Remember to remove th</w:t>
      </w:r>
      <w:r w:rsidR="00D54344">
        <w:rPr>
          <w:b/>
          <w:bCs/>
          <w:highlight w:val="yellow"/>
          <w:lang w:val="en-US"/>
        </w:rPr>
        <w:t xml:space="preserve">e PSU mount before installing the power supply. Once the PSU is installed, remember to </w:t>
      </w:r>
      <w:r w:rsidR="009F1957">
        <w:rPr>
          <w:b/>
          <w:bCs/>
          <w:highlight w:val="yellow"/>
          <w:lang w:val="en-US"/>
        </w:rPr>
        <w:t>install this PSU mount back on the case.</w:t>
      </w:r>
      <w:r>
        <w:rPr>
          <w:b/>
          <w:bCs/>
          <w:highlight w:val="yellow"/>
          <w:lang w:val="en-US"/>
        </w:rPr>
        <w:t xml:space="preserve"> </w:t>
      </w:r>
    </w:p>
    <w:p w14:paraId="342509FD" w14:textId="2A84FF2B" w:rsidR="00701BA4" w:rsidRDefault="008C6D6E" w:rsidP="009E1F56">
      <w:pPr>
        <w:pStyle w:val="SEN-Subheading-Black"/>
        <w:ind w:left="720"/>
      </w:pPr>
      <w:r w:rsidRPr="008524FC">
        <w:rPr>
          <w:noProof/>
          <w:sz w:val="24"/>
          <w:szCs w:val="22"/>
          <w:highlight w:val="yellow"/>
        </w:rPr>
        <w:drawing>
          <wp:anchor distT="0" distB="0" distL="114300" distR="114300" simplePos="0" relativeHeight="251658249" behindDoc="0" locked="0" layoutInCell="1" allowOverlap="1" wp14:anchorId="3144B60D" wp14:editId="30A028B1">
            <wp:simplePos x="0" y="0"/>
            <wp:positionH relativeFrom="column">
              <wp:posOffset>185262</wp:posOffset>
            </wp:positionH>
            <wp:positionV relativeFrom="paragraph">
              <wp:posOffset>5428</wp:posOffset>
            </wp:positionV>
            <wp:extent cx="208492" cy="208492"/>
            <wp:effectExtent l="0" t="0" r="1270" b="1270"/>
            <wp:wrapNone/>
            <wp:docPr id="10" name="Picture 10" descr="Traffic Sign, Road Sign, Shield, Traffic, R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ffic Sign, Road Sign, Shield, Traffic, Roa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92" cy="20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4FC">
        <w:rPr>
          <w:sz w:val="24"/>
          <w:szCs w:val="22"/>
          <w:highlight w:val="yellow"/>
        </w:rPr>
        <w:t xml:space="preserve">The PC Status should change </w:t>
      </w:r>
      <w:r w:rsidR="00DC16EF">
        <w:rPr>
          <w:sz w:val="24"/>
          <w:szCs w:val="22"/>
          <w:highlight w:val="yellow"/>
        </w:rPr>
        <w:t xml:space="preserve">from “Incomplete case” to </w:t>
      </w:r>
      <w:r w:rsidRPr="008524FC">
        <w:rPr>
          <w:sz w:val="24"/>
          <w:szCs w:val="22"/>
          <w:highlight w:val="yellow"/>
        </w:rPr>
        <w:t xml:space="preserve"> </w:t>
      </w:r>
      <w:r w:rsidR="006815C6">
        <w:rPr>
          <w:sz w:val="24"/>
          <w:szCs w:val="22"/>
          <w:highlight w:val="yellow"/>
        </w:rPr>
        <w:t>“No OS installed</w:t>
      </w:r>
      <w:r w:rsidR="006815C6" w:rsidRPr="009E1F56">
        <w:rPr>
          <w:sz w:val="24"/>
          <w:szCs w:val="22"/>
          <w:highlight w:val="yellow"/>
        </w:rPr>
        <w:t>”</w:t>
      </w:r>
      <w:r w:rsidR="009E1F56" w:rsidRPr="009E1F56">
        <w:rPr>
          <w:sz w:val="24"/>
          <w:szCs w:val="22"/>
          <w:highlight w:val="yellow"/>
        </w:rPr>
        <w:t>. If not, review the components to ensure nothing is missing.</w:t>
      </w:r>
    </w:p>
    <w:p w14:paraId="2B0928CE" w14:textId="065B1E38" w:rsidR="00F4664A" w:rsidRDefault="00F4664A" w:rsidP="00F4664A">
      <w:pPr>
        <w:pStyle w:val="SEN-Subheading-Black"/>
      </w:pPr>
      <w:r>
        <w:t xml:space="preserve">Part </w:t>
      </w:r>
      <w:r w:rsidR="009C2F58">
        <w:t>9</w:t>
      </w:r>
      <w:r>
        <w:t>: BIOS</w:t>
      </w:r>
    </w:p>
    <w:p w14:paraId="5D03B845" w14:textId="7804DB95" w:rsidR="00F4664A" w:rsidRDefault="00F4664A" w:rsidP="00F4664A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Power on the PC using the </w:t>
      </w:r>
      <w:r w:rsidR="0072788C">
        <w:rPr>
          <w:lang w:val="en-US"/>
        </w:rPr>
        <w:t>button located on the top of the case</w:t>
      </w:r>
    </w:p>
    <w:p w14:paraId="6D68D551" w14:textId="1300BAEB" w:rsidR="0072788C" w:rsidRDefault="0072788C" w:rsidP="00F4664A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Click on the monitor to view the system boot</w:t>
      </w:r>
    </w:p>
    <w:p w14:paraId="1E0F82B2" w14:textId="24095DF4" w:rsidR="0072788C" w:rsidRDefault="0072788C" w:rsidP="00F4664A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Note the keys that need to be </w:t>
      </w:r>
      <w:r w:rsidR="00AD2C6B">
        <w:rPr>
          <w:lang w:val="en-US"/>
        </w:rPr>
        <w:t xml:space="preserve">pressed </w:t>
      </w:r>
      <w:r>
        <w:rPr>
          <w:lang w:val="en-US"/>
        </w:rPr>
        <w:t xml:space="preserve">to </w:t>
      </w:r>
      <w:r w:rsidR="00AD2C6B">
        <w:rPr>
          <w:lang w:val="en-US"/>
        </w:rPr>
        <w:t>enter</w:t>
      </w:r>
      <w:r>
        <w:rPr>
          <w:lang w:val="en-US"/>
        </w:rPr>
        <w:t xml:space="preserve"> the BIOS</w:t>
      </w:r>
    </w:p>
    <w:p w14:paraId="77233C03" w14:textId="66A44BF4" w:rsidR="0072788C" w:rsidRDefault="00AD2C6B" w:rsidP="00F4664A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Enter</w:t>
      </w:r>
      <w:r w:rsidR="0072788C">
        <w:rPr>
          <w:lang w:val="en-US"/>
        </w:rPr>
        <w:t xml:space="preserve"> the BIOS and </w:t>
      </w:r>
      <w:r w:rsidR="007E5D3E">
        <w:rPr>
          <w:lang w:val="en-US"/>
        </w:rPr>
        <w:t>navigate until you find “Boot Device”</w:t>
      </w:r>
    </w:p>
    <w:p w14:paraId="798CC00A" w14:textId="7A84D835" w:rsidR="00F95147" w:rsidRDefault="007E5D3E" w:rsidP="00F95147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Ensure the M2: ADATA XPG SPECTRIX S40G RGB M.2 2TB” is selected</w:t>
      </w:r>
    </w:p>
    <w:p w14:paraId="578E80A7" w14:textId="241862F5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Screenshot 9.0: Boot Device [1 mark]</w:t>
      </w:r>
    </w:p>
    <w:p w14:paraId="56992213" w14:textId="77777777" w:rsidR="00D574B1" w:rsidRDefault="00D574B1" w:rsidP="00D574B1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-1269238121"/>
        <w:picture/>
      </w:sdtPr>
      <w:sdtContent>
        <w:p w14:paraId="601C7E20" w14:textId="41D2A615" w:rsidR="00D574B1" w:rsidRPr="003E15CD" w:rsidRDefault="00D574B1" w:rsidP="00D574B1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6375D69C" wp14:editId="6C819E9C">
                <wp:extent cx="6477000" cy="364330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34568" cy="3675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E2DBD14" w14:textId="1D3876F5" w:rsidR="000650C7" w:rsidRDefault="000650C7" w:rsidP="000650C7">
      <w:pPr>
        <w:pStyle w:val="SEN-Text"/>
        <w:numPr>
          <w:ilvl w:val="0"/>
          <w:numId w:val="43"/>
        </w:numPr>
        <w:rPr>
          <w:lang w:val="en-US"/>
        </w:rPr>
      </w:pPr>
      <w:r w:rsidRPr="005D4A33">
        <w:rPr>
          <w:b/>
          <w:bCs/>
          <w:noProof/>
          <w:highlight w:val="yellow"/>
        </w:rPr>
        <w:drawing>
          <wp:anchor distT="0" distB="0" distL="114300" distR="114300" simplePos="0" relativeHeight="251660297" behindDoc="0" locked="0" layoutInCell="1" allowOverlap="1" wp14:anchorId="2BBB73B8" wp14:editId="03C29786">
            <wp:simplePos x="0" y="0"/>
            <wp:positionH relativeFrom="column">
              <wp:posOffset>153035</wp:posOffset>
            </wp:positionH>
            <wp:positionV relativeFrom="paragraph">
              <wp:posOffset>1764030</wp:posOffset>
            </wp:positionV>
            <wp:extent cx="240030" cy="200025"/>
            <wp:effectExtent l="0" t="0" r="7620" b="9525"/>
            <wp:wrapNone/>
            <wp:docPr id="14" name="Picture 14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highlight w:val="yellow"/>
          <w:lang w:val="en-US"/>
        </w:rPr>
        <w:t xml:space="preserve">Make sure the screenshot </w:t>
      </w:r>
      <w:r w:rsidR="003B603B">
        <w:rPr>
          <w:b/>
          <w:bCs/>
          <w:highlight w:val="yellow"/>
          <w:lang w:val="en-US"/>
        </w:rPr>
        <w:t>is large enough to show the required information</w:t>
      </w:r>
      <w:r>
        <w:rPr>
          <w:b/>
          <w:bCs/>
          <w:highlight w:val="yellow"/>
          <w:lang w:val="en-US"/>
        </w:rPr>
        <w:t xml:space="preserve">. </w:t>
      </w:r>
    </w:p>
    <w:p w14:paraId="66D14F00" w14:textId="76CD5FB7" w:rsidR="007E5D3E" w:rsidRDefault="007E5D3E" w:rsidP="00F4664A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Select “Apply changes and restart”</w:t>
      </w:r>
    </w:p>
    <w:p w14:paraId="3FDDEF62" w14:textId="5A588FDC" w:rsidR="00A20CC8" w:rsidRDefault="00A20CC8" w:rsidP="00F4664A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Power off the PC</w:t>
      </w:r>
    </w:p>
    <w:p w14:paraId="1293C570" w14:textId="77777777" w:rsidR="000650C7" w:rsidRDefault="000650C7" w:rsidP="000650C7">
      <w:pPr>
        <w:pStyle w:val="SEN-Text"/>
        <w:rPr>
          <w:lang w:val="en-US"/>
        </w:rPr>
      </w:pPr>
    </w:p>
    <w:p w14:paraId="7BBFA334" w14:textId="3A7B8CB2" w:rsidR="009F1957" w:rsidRDefault="009F1957" w:rsidP="009F1957">
      <w:pPr>
        <w:pStyle w:val="SEN-Subheading-Black"/>
      </w:pPr>
      <w:r>
        <w:t xml:space="preserve">Part </w:t>
      </w:r>
      <w:r w:rsidR="00F4664A">
        <w:t>1</w:t>
      </w:r>
      <w:r w:rsidR="009C2F58">
        <w:t>0</w:t>
      </w:r>
      <w:r>
        <w:t xml:space="preserve">: </w:t>
      </w:r>
      <w:r w:rsidR="00D956F3">
        <w:t>Software</w:t>
      </w:r>
    </w:p>
    <w:p w14:paraId="01E50279" w14:textId="5B09F106" w:rsidR="009F1957" w:rsidRDefault="009F1957" w:rsidP="009F1957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Select </w:t>
      </w:r>
      <w:r w:rsidR="00D956F3">
        <w:rPr>
          <w:lang w:val="en-US"/>
        </w:rPr>
        <w:t>Tools and Software</w:t>
      </w:r>
      <w:r>
        <w:rPr>
          <w:lang w:val="en-US"/>
        </w:rPr>
        <w:t xml:space="preserve"> </w:t>
      </w:r>
      <w:r w:rsidR="0055794C">
        <w:rPr>
          <w:lang w:val="en-US"/>
        </w:rPr>
        <w:t>category and view the Parts tab</w:t>
      </w:r>
    </w:p>
    <w:p w14:paraId="11A45106" w14:textId="48233DFA" w:rsidR="0055794C" w:rsidRDefault="0055794C" w:rsidP="009F1957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Select the “USB Drive – USB Drive for OS and program installation”</w:t>
      </w:r>
    </w:p>
    <w:p w14:paraId="0B0D6D3A" w14:textId="73BE96A3" w:rsidR="0055794C" w:rsidRDefault="000734D6" w:rsidP="009F1957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lastRenderedPageBreak/>
        <w:t xml:space="preserve">Install the USB in </w:t>
      </w:r>
      <w:r w:rsidR="00153721">
        <w:rPr>
          <w:lang w:val="en-US"/>
        </w:rPr>
        <w:t xml:space="preserve">an </w:t>
      </w:r>
      <w:r>
        <w:rPr>
          <w:lang w:val="en-US"/>
        </w:rPr>
        <w:t xml:space="preserve">appropriate port </w:t>
      </w:r>
      <w:r w:rsidR="00153721">
        <w:rPr>
          <w:lang w:val="en-US"/>
        </w:rPr>
        <w:t xml:space="preserve">on </w:t>
      </w:r>
      <w:r>
        <w:rPr>
          <w:lang w:val="en-US"/>
        </w:rPr>
        <w:t xml:space="preserve">the </w:t>
      </w:r>
      <w:r w:rsidR="00035FEB">
        <w:rPr>
          <w:lang w:val="en-US"/>
        </w:rPr>
        <w:t>cas</w:t>
      </w:r>
      <w:r w:rsidR="00C75426">
        <w:rPr>
          <w:lang w:val="en-US"/>
        </w:rPr>
        <w:t>e</w:t>
      </w:r>
    </w:p>
    <w:p w14:paraId="0366E42C" w14:textId="22550FFE" w:rsidR="00C75426" w:rsidRDefault="00C75426" w:rsidP="00C75426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Power on the PC using the button located on the top of the case</w:t>
      </w:r>
    </w:p>
    <w:p w14:paraId="34533900" w14:textId="7B8D5DAA" w:rsidR="00C75426" w:rsidRDefault="00C75426" w:rsidP="00C75426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Click on the monitor to</w:t>
      </w:r>
      <w:r w:rsidR="00701BA4">
        <w:rPr>
          <w:lang w:val="en-US"/>
        </w:rPr>
        <w:t xml:space="preserve"> view the system boot into an OS </w:t>
      </w:r>
    </w:p>
    <w:p w14:paraId="794F2D87" w14:textId="516A37C2" w:rsidR="00811620" w:rsidRDefault="00811620" w:rsidP="00C75426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Using the “Add/Remove Programs” icon, install the following applications</w:t>
      </w:r>
      <w:r w:rsidR="001C1776">
        <w:rPr>
          <w:lang w:val="en-US"/>
        </w:rPr>
        <w:t>:</w:t>
      </w:r>
    </w:p>
    <w:p w14:paraId="67379320" w14:textId="618FE1F2" w:rsidR="005B72B6" w:rsidRDefault="00A42C23" w:rsidP="001A481E">
      <w:pPr>
        <w:pStyle w:val="SEN-Text"/>
        <w:numPr>
          <w:ilvl w:val="1"/>
          <w:numId w:val="44"/>
        </w:numPr>
        <w:rPr>
          <w:lang w:val="en-US"/>
        </w:rPr>
      </w:pPr>
      <w:r w:rsidRPr="005B72B6">
        <w:rPr>
          <w:lang w:val="en-US"/>
        </w:rPr>
        <w:t>Part Ranking</w:t>
      </w:r>
    </w:p>
    <w:p w14:paraId="08D5409D" w14:textId="77777777" w:rsidR="00037310" w:rsidRDefault="00037310" w:rsidP="00037310">
      <w:pPr>
        <w:pStyle w:val="SEN-Text"/>
        <w:numPr>
          <w:ilvl w:val="1"/>
          <w:numId w:val="44"/>
        </w:numPr>
        <w:rPr>
          <w:lang w:val="en-US"/>
        </w:rPr>
      </w:pPr>
      <w:r>
        <w:rPr>
          <w:lang w:val="en-US"/>
        </w:rPr>
        <w:t>System Info</w:t>
      </w:r>
    </w:p>
    <w:p w14:paraId="3D4E4601" w14:textId="00FFC7D8" w:rsidR="005B72B6" w:rsidRDefault="00037310" w:rsidP="005B72B6">
      <w:pPr>
        <w:pStyle w:val="SEN-Text"/>
        <w:numPr>
          <w:ilvl w:val="1"/>
          <w:numId w:val="44"/>
        </w:numPr>
        <w:rPr>
          <w:lang w:val="en-US"/>
        </w:rPr>
      </w:pPr>
      <w:r>
        <w:rPr>
          <w:lang w:val="en-US"/>
        </w:rPr>
        <w:t>Will it run?</w:t>
      </w:r>
    </w:p>
    <w:p w14:paraId="2F6CCE4B" w14:textId="0575F666" w:rsidR="00803617" w:rsidRDefault="001A5BB6" w:rsidP="00803617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Launch </w:t>
      </w:r>
      <w:r w:rsidR="00803617">
        <w:rPr>
          <w:lang w:val="en-US"/>
        </w:rPr>
        <w:t>“Part Ranking”</w:t>
      </w:r>
      <w:r>
        <w:rPr>
          <w:lang w:val="en-US"/>
        </w:rPr>
        <w:t xml:space="preserve"> and </w:t>
      </w:r>
      <w:r w:rsidR="00803617">
        <w:rPr>
          <w:lang w:val="en-US"/>
        </w:rPr>
        <w:t>answer the following questions:</w:t>
      </w:r>
    </w:p>
    <w:p w14:paraId="0AC48DE4" w14:textId="0AED35E2" w:rsidR="00913BBE" w:rsidRPr="00CF1AAB" w:rsidRDefault="00913BBE" w:rsidP="00913BBE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>Wh</w:t>
      </w:r>
      <w:r>
        <w:rPr>
          <w:b/>
          <w:bCs/>
        </w:rPr>
        <w:t>at is the highest ranked Graphics Card? [1 mark]</w:t>
      </w:r>
    </w:p>
    <w:sdt>
      <w:sdtPr>
        <w:id w:val="2136204645"/>
        <w:placeholder>
          <w:docPart w:val="A24383C285A248A8B7E698918D3F2C55"/>
        </w:placeholder>
      </w:sdtPr>
      <w:sdtContent>
        <w:p w14:paraId="3184144F" w14:textId="27A6575B" w:rsidR="00913BBE" w:rsidRDefault="00B3445F" w:rsidP="00913BBE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 xml:space="preserve">ZOTAC GAMING GeForce RTX 2080 </w:t>
          </w:r>
          <w:proofErr w:type="spellStart"/>
          <w:r>
            <w:t>Ti</w:t>
          </w:r>
          <w:proofErr w:type="spellEnd"/>
          <w:r>
            <w:t xml:space="preserve"> Amp Extreme</w:t>
          </w:r>
        </w:p>
      </w:sdtContent>
    </w:sdt>
    <w:p w14:paraId="330BE22F" w14:textId="77777777" w:rsidR="00913BBE" w:rsidRDefault="00913BBE" w:rsidP="00913BBE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69F0E37D" w14:textId="1FFC313F" w:rsidR="00913BBE" w:rsidRDefault="00913BBE" w:rsidP="00913BBE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is the lowest ranked processor? [1 mark]</w:t>
      </w:r>
    </w:p>
    <w:sdt>
      <w:sdtPr>
        <w:id w:val="-1228908421"/>
        <w:placeholder>
          <w:docPart w:val="04769F5108054B81AA58172230E39060"/>
        </w:placeholder>
      </w:sdtPr>
      <w:sdtContent>
        <w:p w14:paraId="0A2A109F" w14:textId="289CEFCC" w:rsidR="00913BBE" w:rsidRPr="00913BBE" w:rsidRDefault="00535FA8" w:rsidP="00913BBE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Intel Celeron G3900</w:t>
          </w:r>
          <w:r w:rsidR="00CF5BD4">
            <w:t xml:space="preserve"> is the lowest ranked processor.</w:t>
          </w:r>
        </w:p>
      </w:sdtContent>
    </w:sdt>
    <w:p w14:paraId="22234F67" w14:textId="77777777" w:rsidR="00913BBE" w:rsidRPr="00334112" w:rsidRDefault="00913BBE" w:rsidP="00913BBE">
      <w:pPr>
        <w:pStyle w:val="SEN-Text"/>
        <w:rPr>
          <w:lang w:val="en-US"/>
        </w:rPr>
      </w:pPr>
    </w:p>
    <w:p w14:paraId="18D5455E" w14:textId="7138E17E" w:rsidR="00DD76F0" w:rsidRDefault="001A5BB6" w:rsidP="005F1C8A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Launch “System Info” and </w:t>
      </w:r>
      <w:r w:rsidR="00EE5C8F">
        <w:rPr>
          <w:lang w:val="en-US"/>
        </w:rPr>
        <w:t>answer the following questions:</w:t>
      </w:r>
    </w:p>
    <w:p w14:paraId="606CCB42" w14:textId="5EFB019E" w:rsidR="00913BBE" w:rsidRPr="00CF1AAB" w:rsidRDefault="00913BBE" w:rsidP="00913BBE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 w:rsidRPr="00CF1AAB">
        <w:rPr>
          <w:b/>
          <w:bCs/>
        </w:rPr>
        <w:t>Wh</w:t>
      </w:r>
      <w:r>
        <w:rPr>
          <w:b/>
          <w:bCs/>
        </w:rPr>
        <w:t>at is the “Case Temperature”? [1 mark]</w:t>
      </w:r>
    </w:p>
    <w:sdt>
      <w:sdtPr>
        <w:id w:val="-143119084"/>
        <w:placeholder>
          <w:docPart w:val="AC5F344D067E42768F1E4E509694FA26"/>
        </w:placeholder>
      </w:sdtPr>
      <w:sdtContent>
        <w:p w14:paraId="48BE99BD" w14:textId="4436580F" w:rsidR="00913BBE" w:rsidRDefault="00DC2745" w:rsidP="00913BBE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The “Case Temperature” is 26.48 degree Celsius.</w:t>
          </w:r>
        </w:p>
      </w:sdtContent>
    </w:sdt>
    <w:p w14:paraId="531CBDAD" w14:textId="77777777" w:rsidR="00913BBE" w:rsidRDefault="00913BBE" w:rsidP="00913BBE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10A583C5" w14:textId="46B05F11" w:rsidR="00913BBE" w:rsidRDefault="00913BBE" w:rsidP="00913BBE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is the “Transfer Speed” of the M.2 storage drive? [1 mark]</w:t>
      </w:r>
    </w:p>
    <w:sdt>
      <w:sdtPr>
        <w:id w:val="-1563171223"/>
        <w:placeholder>
          <w:docPart w:val="7ACAFFD3654D4AE59C75933FD9229B3D"/>
        </w:placeholder>
      </w:sdtPr>
      <w:sdtContent>
        <w:p w14:paraId="38BCE1F3" w14:textId="7876716C" w:rsidR="00913BBE" w:rsidRPr="00913BBE" w:rsidRDefault="00BC1ABB" w:rsidP="00913BBE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The “Transfer Speed” of the M.2 Storage drive is 3250 MB/s.</w:t>
          </w:r>
        </w:p>
      </w:sdtContent>
    </w:sdt>
    <w:p w14:paraId="17037C1B" w14:textId="77777777" w:rsidR="00913BBE" w:rsidRPr="00334112" w:rsidRDefault="00913BBE" w:rsidP="00913BBE">
      <w:pPr>
        <w:pStyle w:val="SEN-Text"/>
        <w:rPr>
          <w:lang w:val="en-US"/>
        </w:rPr>
      </w:pPr>
    </w:p>
    <w:p w14:paraId="29F3D1E1" w14:textId="3AFE519D" w:rsidR="00EE5C8F" w:rsidRDefault="001550E9" w:rsidP="001550E9">
      <w:pPr>
        <w:pStyle w:val="SEN-Text"/>
        <w:numPr>
          <w:ilvl w:val="0"/>
          <w:numId w:val="44"/>
        </w:numPr>
        <w:rPr>
          <w:lang w:val="en-US"/>
        </w:rPr>
      </w:pPr>
      <w:r>
        <w:rPr>
          <w:lang w:val="en-US"/>
        </w:rPr>
        <w:t>Launch “Will it run?” and answer the following questions:</w:t>
      </w:r>
    </w:p>
    <w:p w14:paraId="49DBA080" w14:textId="035CF5D0" w:rsidR="00A67AF2" w:rsidRPr="00CF1AAB" w:rsidRDefault="00A67AF2" w:rsidP="00A67AF2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Does this PC meet the recommended spec for “DOTA 2”? [1 mark]</w:t>
      </w:r>
    </w:p>
    <w:sdt>
      <w:sdtPr>
        <w:id w:val="-585919591"/>
        <w:placeholder>
          <w:docPart w:val="0CD28ACBED7E4F35B1EBF4551E8D182A"/>
        </w:placeholder>
      </w:sdtPr>
      <w:sdtContent>
        <w:p w14:paraId="09A92E1D" w14:textId="44B84FE7" w:rsidR="00A67AF2" w:rsidRDefault="00332C69" w:rsidP="00A67AF2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t>Yes this PC meets the recommended spec for Dota 2.</w:t>
          </w:r>
        </w:p>
      </w:sdtContent>
    </w:sdt>
    <w:p w14:paraId="3A5AB952" w14:textId="77777777" w:rsidR="00A67AF2" w:rsidRDefault="00A67AF2" w:rsidP="00A67AF2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</w:pPr>
    </w:p>
    <w:p w14:paraId="45844DC3" w14:textId="7A1783F7" w:rsidR="00A67AF2" w:rsidRDefault="00A67AF2" w:rsidP="00A67AF2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t>What specs need to be updated to meet the recommend 4k spec for “Doom”? [1 mark]</w:t>
      </w:r>
    </w:p>
    <w:sdt>
      <w:sdtPr>
        <w:id w:val="-1412464949"/>
        <w:placeholder>
          <w:docPart w:val="8C1EB76459984230A1663CF0A747B2D4"/>
        </w:placeholder>
        <w:showingPlcHdr/>
      </w:sdtPr>
      <w:sdtContent>
        <w:p w14:paraId="7FA81CE9" w14:textId="7604D544" w:rsidR="00A67AF2" w:rsidRPr="00913BBE" w:rsidRDefault="0095068C" w:rsidP="00A67AF2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 w:rsidRPr="003E15CD">
            <w:rPr>
              <w:rStyle w:val="PlaceholderText"/>
            </w:rPr>
            <w:t>Click or tap here to enter text.</w:t>
          </w:r>
        </w:p>
      </w:sdtContent>
    </w:sdt>
    <w:p w14:paraId="6B7B26BE" w14:textId="77777777" w:rsidR="00A67AF2" w:rsidRPr="00C11A72" w:rsidRDefault="00A67AF2" w:rsidP="00334112">
      <w:pPr>
        <w:pStyle w:val="SEN-Text"/>
        <w:ind w:left="1440"/>
        <w:rPr>
          <w:lang w:val="en-US"/>
        </w:rPr>
      </w:pPr>
    </w:p>
    <w:p w14:paraId="4A036CFE" w14:textId="2A44D6C2" w:rsidR="001550E9" w:rsidRPr="009825ED" w:rsidRDefault="00C11A72" w:rsidP="00A67AF2">
      <w:pPr>
        <w:pStyle w:val="SEN-Text"/>
        <w:numPr>
          <w:ilvl w:val="0"/>
          <w:numId w:val="23"/>
        </w:numPr>
        <w:rPr>
          <w:lang w:val="en-US"/>
        </w:rPr>
      </w:pPr>
      <w:r w:rsidRPr="009825ED">
        <w:rPr>
          <w:lang w:val="en-US"/>
        </w:rPr>
        <w:t xml:space="preserve">Update the PC </w:t>
      </w:r>
      <w:r w:rsidR="009C75BC" w:rsidRPr="009825ED">
        <w:rPr>
          <w:lang w:val="en-US"/>
        </w:rPr>
        <w:t>to meet the recommended 4k spec for Doom.</w:t>
      </w:r>
    </w:p>
    <w:p w14:paraId="60DBE59F" w14:textId="19C2E4EC" w:rsidR="00110D39" w:rsidRDefault="00110D39" w:rsidP="00110D39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  <w:r>
        <w:rPr>
          <w:b/>
          <w:bCs/>
        </w:rPr>
        <w:lastRenderedPageBreak/>
        <w:t>Screenshot 10.0: Doom 4K spec with new video card [1 mark]</w:t>
      </w:r>
    </w:p>
    <w:p w14:paraId="6F04E352" w14:textId="77777777" w:rsidR="00110D39" w:rsidRDefault="00110D39" w:rsidP="00110D39">
      <w:pPr>
        <w:framePr w:w="10146" w:h="875" w:hSpace="187" w:wrap="notBeside" w:vAnchor="text" w:hAnchor="page" w:x="1055" w:y="1"/>
        <w:pBdr>
          <w:top w:val="single" w:sz="24" w:space="1" w:color="70AD47" w:themeColor="accent6"/>
          <w:left w:val="single" w:sz="24" w:space="1" w:color="70AD47" w:themeColor="accent6"/>
          <w:bottom w:val="single" w:sz="24" w:space="1" w:color="70AD47" w:themeColor="accent6"/>
          <w:right w:val="single" w:sz="24" w:space="1" w:color="70AD47" w:themeColor="accent6"/>
        </w:pBdr>
        <w:rPr>
          <w:b/>
          <w:bCs/>
        </w:rPr>
      </w:pPr>
    </w:p>
    <w:sdt>
      <w:sdtPr>
        <w:id w:val="2062204558"/>
        <w:picture/>
      </w:sdtPr>
      <w:sdtContent>
        <w:p w14:paraId="2991A379" w14:textId="77777777" w:rsidR="00110D39" w:rsidRPr="003E15CD" w:rsidRDefault="00110D39" w:rsidP="00110D39">
          <w:pPr>
            <w:framePr w:w="10146" w:h="875" w:hSpace="187" w:wrap="notBeside" w:vAnchor="text" w:hAnchor="page" w:x="1055" w:y="1"/>
            <w:pBdr>
              <w:top w:val="single" w:sz="24" w:space="1" w:color="70AD47" w:themeColor="accent6"/>
              <w:left w:val="single" w:sz="24" w:space="1" w:color="70AD47" w:themeColor="accent6"/>
              <w:bottom w:val="single" w:sz="24" w:space="1" w:color="70AD47" w:themeColor="accent6"/>
              <w:right w:val="single" w:sz="24" w:space="1" w:color="70AD47" w:themeColor="accent6"/>
            </w:pBdr>
          </w:pPr>
          <w:r>
            <w:rPr>
              <w:noProof/>
            </w:rPr>
            <w:drawing>
              <wp:inline distT="0" distB="0" distL="0" distR="0" wp14:anchorId="533914F9" wp14:editId="205B4178">
                <wp:extent cx="6454140" cy="3630451"/>
                <wp:effectExtent l="0" t="0" r="3810" b="825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6433" cy="3699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99E7ED7" w14:textId="77777777" w:rsidR="003B603B" w:rsidRDefault="003B603B" w:rsidP="003B603B">
      <w:pPr>
        <w:pStyle w:val="SEN-Text"/>
        <w:numPr>
          <w:ilvl w:val="0"/>
          <w:numId w:val="43"/>
        </w:numPr>
        <w:rPr>
          <w:lang w:val="en-US"/>
        </w:rPr>
      </w:pPr>
      <w:r w:rsidRPr="005D4A33">
        <w:rPr>
          <w:b/>
          <w:bCs/>
          <w:noProof/>
          <w:highlight w:val="yellow"/>
        </w:rPr>
        <w:drawing>
          <wp:anchor distT="0" distB="0" distL="114300" distR="114300" simplePos="0" relativeHeight="251662345" behindDoc="0" locked="0" layoutInCell="1" allowOverlap="1" wp14:anchorId="3074D64C" wp14:editId="0D4DF36F">
            <wp:simplePos x="0" y="0"/>
            <wp:positionH relativeFrom="column">
              <wp:posOffset>153035</wp:posOffset>
            </wp:positionH>
            <wp:positionV relativeFrom="paragraph">
              <wp:posOffset>1764030</wp:posOffset>
            </wp:positionV>
            <wp:extent cx="240030" cy="200025"/>
            <wp:effectExtent l="0" t="0" r="7620" b="9525"/>
            <wp:wrapNone/>
            <wp:docPr id="15" name="Picture 15" descr="Warning Sign, Exclamation Mark In Red Triangle,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rning Sign, Exclamation Mark In Red Triangle, Ale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highlight w:val="yellow"/>
          <w:lang w:val="en-US"/>
        </w:rPr>
        <w:t xml:space="preserve">Make sure the screenshot is large enough to show the required information. </w:t>
      </w:r>
    </w:p>
    <w:p w14:paraId="4CC98A52" w14:textId="77777777" w:rsidR="00110D39" w:rsidRPr="00EE5C8F" w:rsidRDefault="00110D39" w:rsidP="00110D39">
      <w:pPr>
        <w:pStyle w:val="SEN-Text"/>
        <w:rPr>
          <w:lang w:val="en-US"/>
        </w:rPr>
      </w:pPr>
    </w:p>
    <w:p w14:paraId="5970632E" w14:textId="79E3CFA7" w:rsidR="00872B65" w:rsidRDefault="00872B65" w:rsidP="00872B65">
      <w:pPr>
        <w:pStyle w:val="SEN-Text"/>
        <w:rPr>
          <w:lang w:val="en-US"/>
        </w:rPr>
      </w:pPr>
    </w:p>
    <w:sectPr w:rsidR="00872B65" w:rsidSect="00051837">
      <w:headerReference w:type="default" r:id="rId21"/>
      <w:footerReference w:type="default" r:id="rId22"/>
      <w:footerReference w:type="first" r:id="rId23"/>
      <w:pgSz w:w="12240" w:h="15840"/>
      <w:pgMar w:top="1152" w:right="810" w:bottom="1152" w:left="99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09520" w14:textId="77777777" w:rsidR="00481F9A" w:rsidRDefault="00481F9A" w:rsidP="00277BB4">
      <w:r>
        <w:separator/>
      </w:r>
    </w:p>
  </w:endnote>
  <w:endnote w:type="continuationSeparator" w:id="0">
    <w:p w14:paraId="34E175C1" w14:textId="77777777" w:rsidR="00481F9A" w:rsidRDefault="00481F9A" w:rsidP="00277BB4">
      <w:r>
        <w:continuationSeparator/>
      </w:r>
    </w:p>
  </w:endnote>
  <w:endnote w:type="continuationNotice" w:id="1">
    <w:p w14:paraId="6BD4806B" w14:textId="77777777" w:rsidR="00481F9A" w:rsidRDefault="00481F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19C07" w14:textId="089EBAA0" w:rsidR="006A1C57" w:rsidRPr="00F458FB" w:rsidRDefault="006A1C57" w:rsidP="00277BB4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900"/>
      </w:tabs>
      <w:rPr>
        <w:rFonts w:cs="Arial"/>
        <w:i/>
        <w:sz w:val="20"/>
      </w:rPr>
    </w:pPr>
    <w:r w:rsidRPr="00F458FB">
      <w:rPr>
        <w:rFonts w:cs="Arial"/>
        <w:i/>
        <w:sz w:val="20"/>
      </w:rPr>
      <w:t xml:space="preserve">Seneca College </w:t>
    </w:r>
    <w:r w:rsidRPr="00F458FB">
      <w:rPr>
        <w:rFonts w:cs="Arial"/>
        <w:i/>
        <w:sz w:val="20"/>
      </w:rPr>
      <w:tab/>
      <w:t xml:space="preserve">School of </w:t>
    </w:r>
    <w:r>
      <w:rPr>
        <w:rFonts w:cs="Arial"/>
        <w:i/>
        <w:sz w:val="20"/>
      </w:rPr>
      <w:t>ITAS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  <w:tblCaption w:val="Seneca College Academic Honesty Policy"/>
    </w:tblPr>
    <w:tblGrid>
      <w:gridCol w:w="10255"/>
    </w:tblGrid>
    <w:tr w:rsidR="006A1C57" w:rsidRPr="0016565C" w14:paraId="7677980A" w14:textId="77777777" w:rsidTr="00A87D0B">
      <w:trPr>
        <w:trHeight w:val="404"/>
        <w:tblHeader/>
      </w:trPr>
      <w:tc>
        <w:tcPr>
          <w:tcW w:w="10255" w:type="dxa"/>
          <w:shd w:val="clear" w:color="auto" w:fill="000000" w:themeFill="text1"/>
          <w:vAlign w:val="center"/>
        </w:tcPr>
        <w:p w14:paraId="37B6AF80" w14:textId="77777777" w:rsidR="006A1C57" w:rsidRPr="00A87D0B" w:rsidRDefault="006A1C57" w:rsidP="00A87D0B">
          <w:pPr>
            <w:pStyle w:val="SEN-Text"/>
            <w:jc w:val="center"/>
          </w:pPr>
          <w:r w:rsidRPr="00A87D0B">
            <w:rPr>
              <w:color w:val="FFFFFF" w:themeColor="background1"/>
            </w:rPr>
            <w:t>Academic Integrity Declaration</w:t>
          </w:r>
        </w:p>
      </w:tc>
    </w:tr>
    <w:tr w:rsidR="006A1C57" w:rsidRPr="0016565C" w14:paraId="4C3B8C25" w14:textId="77777777" w:rsidTr="00A87D0B">
      <w:trPr>
        <w:trHeight w:val="1196"/>
      </w:trPr>
      <w:tc>
        <w:tcPr>
          <w:tcW w:w="10255" w:type="dxa"/>
          <w:vAlign w:val="center"/>
        </w:tcPr>
        <w:p w14:paraId="6510AFF7" w14:textId="6E01311F" w:rsidR="006A1C57" w:rsidRPr="0016565C" w:rsidRDefault="006A1C57" w:rsidP="00A87D0B">
          <w:pPr>
            <w:pStyle w:val="SEN-Text"/>
            <w:jc w:val="both"/>
          </w:pPr>
          <w:r>
            <w:t>By beginning this lab, I affirm that I will not give or receive any unauthorized help in this lab and that all work provided will be my own. I agree to abide by Seneca’s Academic Integrity Policy</w:t>
          </w:r>
          <w:r w:rsidR="004B43A4">
            <w:t>,</w:t>
          </w:r>
          <w:r>
            <w:t xml:space="preserve"> and I understand that any violation of academic integrity will be subject to the penalties outlines in the policy.</w:t>
          </w:r>
        </w:p>
      </w:tc>
    </w:tr>
  </w:tbl>
  <w:p w14:paraId="1AD4A66E" w14:textId="414728ED" w:rsidR="006A1C57" w:rsidRDefault="006A1C57" w:rsidP="00A87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10A2A" w14:textId="77777777" w:rsidR="00481F9A" w:rsidRDefault="00481F9A" w:rsidP="00277BB4">
      <w:r>
        <w:separator/>
      </w:r>
    </w:p>
  </w:footnote>
  <w:footnote w:type="continuationSeparator" w:id="0">
    <w:p w14:paraId="2D59952D" w14:textId="77777777" w:rsidR="00481F9A" w:rsidRDefault="00481F9A" w:rsidP="00277BB4">
      <w:r>
        <w:continuationSeparator/>
      </w:r>
    </w:p>
  </w:footnote>
  <w:footnote w:type="continuationNotice" w:id="1">
    <w:p w14:paraId="4147A410" w14:textId="77777777" w:rsidR="00481F9A" w:rsidRDefault="00481F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E823" w14:textId="25786706" w:rsidR="006A1C57" w:rsidRPr="00F458FB" w:rsidRDefault="0007509E" w:rsidP="00277BB4">
    <w:pPr>
      <w:pStyle w:val="Header"/>
      <w:pBdr>
        <w:bottom w:val="single" w:sz="4" w:space="1" w:color="auto"/>
      </w:pBdr>
      <w:tabs>
        <w:tab w:val="clear" w:pos="4320"/>
        <w:tab w:val="clear" w:pos="8640"/>
        <w:tab w:val="right" w:pos="9900"/>
      </w:tabs>
      <w:rPr>
        <w:rFonts w:cs="Arial"/>
        <w:i/>
        <w:sz w:val="20"/>
      </w:rPr>
    </w:pPr>
    <w:r>
      <w:rPr>
        <w:rFonts w:cs="Arial"/>
        <w:i/>
        <w:color w:val="D0CECE" w:themeColor="background2" w:themeShade="E6"/>
        <w:sz w:val="20"/>
      </w:rPr>
      <w:t>C</w:t>
    </w:r>
    <w:r w:rsidR="009E0B8B">
      <w:rPr>
        <w:rFonts w:cs="Arial"/>
        <w:i/>
        <w:color w:val="D0CECE" w:themeColor="background2" w:themeShade="E6"/>
        <w:sz w:val="20"/>
      </w:rPr>
      <w:t>SN105</w:t>
    </w:r>
    <w:r w:rsidR="006A1C57">
      <w:rPr>
        <w:rFonts w:cs="Arial"/>
        <w:i/>
        <w:color w:val="D0CECE" w:themeColor="background2" w:themeShade="E6"/>
        <w:sz w:val="20"/>
      </w:rPr>
      <w:t xml:space="preserve"> </w:t>
    </w:r>
    <w:r w:rsidR="006A1C57" w:rsidRPr="00F458FB">
      <w:rPr>
        <w:rFonts w:cs="Arial"/>
        <w:i/>
        <w:color w:val="D0CECE" w:themeColor="background2" w:themeShade="E6"/>
        <w:sz w:val="20"/>
      </w:rPr>
      <w:t xml:space="preserve">– </w:t>
    </w:r>
    <w:r w:rsidR="006A1C57">
      <w:rPr>
        <w:rFonts w:cs="Arial"/>
        <w:i/>
        <w:color w:val="D0CECE" w:themeColor="background2" w:themeShade="E6"/>
        <w:sz w:val="20"/>
      </w:rPr>
      <w:t>Introduction to Computers and Networks</w:t>
    </w:r>
    <w:r w:rsidR="006A1C57" w:rsidRPr="00F458FB">
      <w:rPr>
        <w:rFonts w:cs="Arial"/>
        <w:i/>
        <w:sz w:val="20"/>
      </w:rPr>
      <w:tab/>
      <w:t xml:space="preserve">Page </w:t>
    </w:r>
    <w:r w:rsidR="006A1C57" w:rsidRPr="00F458FB">
      <w:rPr>
        <w:rFonts w:cs="Arial"/>
        <w:i/>
        <w:sz w:val="20"/>
      </w:rPr>
      <w:fldChar w:fldCharType="begin"/>
    </w:r>
    <w:r w:rsidR="006A1C57" w:rsidRPr="00F458FB">
      <w:rPr>
        <w:rFonts w:cs="Arial"/>
        <w:i/>
        <w:sz w:val="20"/>
      </w:rPr>
      <w:instrText xml:space="preserve"> PAGE  \* MERGEFORMAT </w:instrText>
    </w:r>
    <w:r w:rsidR="006A1C57" w:rsidRPr="00F458FB">
      <w:rPr>
        <w:rFonts w:cs="Arial"/>
        <w:i/>
        <w:sz w:val="20"/>
      </w:rPr>
      <w:fldChar w:fldCharType="separate"/>
    </w:r>
    <w:r w:rsidR="006A1C57">
      <w:rPr>
        <w:rFonts w:cs="Arial"/>
        <w:i/>
        <w:noProof/>
        <w:sz w:val="20"/>
      </w:rPr>
      <w:t>2</w:t>
    </w:r>
    <w:r w:rsidR="006A1C57" w:rsidRPr="00F458FB">
      <w:rPr>
        <w:rFonts w:cs="Arial"/>
        <w:i/>
        <w:sz w:val="20"/>
      </w:rPr>
      <w:fldChar w:fldCharType="end"/>
    </w:r>
    <w:r w:rsidR="006A1C57" w:rsidRPr="00F458FB">
      <w:rPr>
        <w:rFonts w:cs="Arial"/>
        <w:i/>
        <w:sz w:val="20"/>
      </w:rPr>
      <w:t xml:space="preserve"> of </w:t>
    </w:r>
    <w:r w:rsidR="006A1C57" w:rsidRPr="00F458FB">
      <w:rPr>
        <w:rFonts w:cs="Arial"/>
        <w:i/>
        <w:sz w:val="20"/>
      </w:rPr>
      <w:fldChar w:fldCharType="begin"/>
    </w:r>
    <w:r w:rsidR="006A1C57" w:rsidRPr="00F458FB">
      <w:rPr>
        <w:rFonts w:cs="Arial"/>
        <w:i/>
        <w:sz w:val="20"/>
      </w:rPr>
      <w:instrText xml:space="preserve"> NUMPAGES  \* MERGEFORMAT </w:instrText>
    </w:r>
    <w:r w:rsidR="006A1C57" w:rsidRPr="00F458FB">
      <w:rPr>
        <w:rFonts w:cs="Arial"/>
        <w:i/>
        <w:sz w:val="20"/>
      </w:rPr>
      <w:fldChar w:fldCharType="separate"/>
    </w:r>
    <w:r w:rsidR="006A1C57">
      <w:rPr>
        <w:rFonts w:cs="Arial"/>
        <w:i/>
        <w:noProof/>
        <w:sz w:val="20"/>
      </w:rPr>
      <w:t>3</w:t>
    </w:r>
    <w:r w:rsidR="006A1C57" w:rsidRPr="00F458FB">
      <w:rPr>
        <w:rFonts w:cs="Arial"/>
        <w:i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57AD"/>
    <w:multiLevelType w:val="hybridMultilevel"/>
    <w:tmpl w:val="AAC4C6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D554B"/>
    <w:multiLevelType w:val="hybridMultilevel"/>
    <w:tmpl w:val="AAC26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A1817"/>
    <w:multiLevelType w:val="hybridMultilevel"/>
    <w:tmpl w:val="C518D9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770AFC"/>
    <w:multiLevelType w:val="hybridMultilevel"/>
    <w:tmpl w:val="ABA2D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A662A"/>
    <w:multiLevelType w:val="hybridMultilevel"/>
    <w:tmpl w:val="500A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109EA"/>
    <w:multiLevelType w:val="hybridMultilevel"/>
    <w:tmpl w:val="8832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303AE"/>
    <w:multiLevelType w:val="hybridMultilevel"/>
    <w:tmpl w:val="30602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33C29"/>
    <w:multiLevelType w:val="hybridMultilevel"/>
    <w:tmpl w:val="672A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54DE6"/>
    <w:multiLevelType w:val="hybridMultilevel"/>
    <w:tmpl w:val="8222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B7E47"/>
    <w:multiLevelType w:val="hybridMultilevel"/>
    <w:tmpl w:val="7D9E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02E39"/>
    <w:multiLevelType w:val="hybridMultilevel"/>
    <w:tmpl w:val="1BD2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E6372"/>
    <w:multiLevelType w:val="hybridMultilevel"/>
    <w:tmpl w:val="A8F2E9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604F0"/>
    <w:multiLevelType w:val="hybridMultilevel"/>
    <w:tmpl w:val="ED5434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87C53"/>
    <w:multiLevelType w:val="hybridMultilevel"/>
    <w:tmpl w:val="FBD27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50AE2"/>
    <w:multiLevelType w:val="hybridMultilevel"/>
    <w:tmpl w:val="A516C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C7C02"/>
    <w:multiLevelType w:val="hybridMultilevel"/>
    <w:tmpl w:val="76E4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C186F"/>
    <w:multiLevelType w:val="hybridMultilevel"/>
    <w:tmpl w:val="1364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11BFC"/>
    <w:multiLevelType w:val="hybridMultilevel"/>
    <w:tmpl w:val="8CBEF68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386F39"/>
    <w:multiLevelType w:val="hybridMultilevel"/>
    <w:tmpl w:val="64962F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B11A71"/>
    <w:multiLevelType w:val="hybridMultilevel"/>
    <w:tmpl w:val="30602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7C527D"/>
    <w:multiLevelType w:val="hybridMultilevel"/>
    <w:tmpl w:val="B45EF06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3976DD5"/>
    <w:multiLevelType w:val="hybridMultilevel"/>
    <w:tmpl w:val="A516C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E6917"/>
    <w:multiLevelType w:val="hybridMultilevel"/>
    <w:tmpl w:val="C5D624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9E770C"/>
    <w:multiLevelType w:val="hybridMultilevel"/>
    <w:tmpl w:val="B24E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C527FF"/>
    <w:multiLevelType w:val="hybridMultilevel"/>
    <w:tmpl w:val="E60AA4DA"/>
    <w:lvl w:ilvl="0" w:tplc="AB90503E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1B051F"/>
    <w:multiLevelType w:val="hybridMultilevel"/>
    <w:tmpl w:val="A32079CC"/>
    <w:lvl w:ilvl="0" w:tplc="A12A583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E9271F"/>
    <w:multiLevelType w:val="hybridMultilevel"/>
    <w:tmpl w:val="57142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A1C72"/>
    <w:multiLevelType w:val="hybridMultilevel"/>
    <w:tmpl w:val="0AFC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85AEB"/>
    <w:multiLevelType w:val="hybridMultilevel"/>
    <w:tmpl w:val="6CB03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132ACD"/>
    <w:multiLevelType w:val="hybridMultilevel"/>
    <w:tmpl w:val="53C04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C0052C"/>
    <w:multiLevelType w:val="hybridMultilevel"/>
    <w:tmpl w:val="A516C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6677CF"/>
    <w:multiLevelType w:val="hybridMultilevel"/>
    <w:tmpl w:val="504CC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E71B47"/>
    <w:multiLevelType w:val="hybridMultilevel"/>
    <w:tmpl w:val="37D2C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E31D2"/>
    <w:multiLevelType w:val="hybridMultilevel"/>
    <w:tmpl w:val="E2B0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2E1FDD"/>
    <w:multiLevelType w:val="hybridMultilevel"/>
    <w:tmpl w:val="DE18C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3A7B6A"/>
    <w:multiLevelType w:val="hybridMultilevel"/>
    <w:tmpl w:val="12CC8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032784"/>
    <w:multiLevelType w:val="hybridMultilevel"/>
    <w:tmpl w:val="5EEA9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510CD6"/>
    <w:multiLevelType w:val="hybridMultilevel"/>
    <w:tmpl w:val="8832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0D3336"/>
    <w:multiLevelType w:val="hybridMultilevel"/>
    <w:tmpl w:val="8832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2B2D22"/>
    <w:multiLevelType w:val="hybridMultilevel"/>
    <w:tmpl w:val="6A72E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927C51"/>
    <w:multiLevelType w:val="hybridMultilevel"/>
    <w:tmpl w:val="BCB86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747041"/>
    <w:multiLevelType w:val="hybridMultilevel"/>
    <w:tmpl w:val="D5CEFBE4"/>
    <w:lvl w:ilvl="0" w:tplc="29B2194C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4B4817"/>
    <w:multiLevelType w:val="hybridMultilevel"/>
    <w:tmpl w:val="D2E6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791D70"/>
    <w:multiLevelType w:val="hybridMultilevel"/>
    <w:tmpl w:val="C4962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3423C6"/>
    <w:multiLevelType w:val="hybridMultilevel"/>
    <w:tmpl w:val="98F0D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1636B"/>
    <w:multiLevelType w:val="hybridMultilevel"/>
    <w:tmpl w:val="AA7A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DF0480"/>
    <w:multiLevelType w:val="hybridMultilevel"/>
    <w:tmpl w:val="8BC0E8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E7086"/>
    <w:multiLevelType w:val="hybridMultilevel"/>
    <w:tmpl w:val="36A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188006">
    <w:abstractNumId w:val="3"/>
  </w:num>
  <w:num w:numId="2" w16cid:durableId="1932271339">
    <w:abstractNumId w:val="16"/>
  </w:num>
  <w:num w:numId="3" w16cid:durableId="1754233920">
    <w:abstractNumId w:val="7"/>
  </w:num>
  <w:num w:numId="4" w16cid:durableId="2123306846">
    <w:abstractNumId w:val="24"/>
  </w:num>
  <w:num w:numId="5" w16cid:durableId="1780494038">
    <w:abstractNumId w:val="17"/>
  </w:num>
  <w:num w:numId="6" w16cid:durableId="376011038">
    <w:abstractNumId w:val="5"/>
  </w:num>
  <w:num w:numId="7" w16cid:durableId="680861885">
    <w:abstractNumId w:val="48"/>
  </w:num>
  <w:num w:numId="8" w16cid:durableId="1203901643">
    <w:abstractNumId w:val="9"/>
  </w:num>
  <w:num w:numId="9" w16cid:durableId="246770970">
    <w:abstractNumId w:val="34"/>
  </w:num>
  <w:num w:numId="10" w16cid:durableId="1070810080">
    <w:abstractNumId w:val="30"/>
  </w:num>
  <w:num w:numId="11" w16cid:durableId="953098262">
    <w:abstractNumId w:val="33"/>
  </w:num>
  <w:num w:numId="12" w16cid:durableId="633754847">
    <w:abstractNumId w:val="28"/>
  </w:num>
  <w:num w:numId="13" w16cid:durableId="1202599067">
    <w:abstractNumId w:val="11"/>
  </w:num>
  <w:num w:numId="14" w16cid:durableId="1105156445">
    <w:abstractNumId w:val="46"/>
  </w:num>
  <w:num w:numId="15" w16cid:durableId="241261433">
    <w:abstractNumId w:val="26"/>
  </w:num>
  <w:num w:numId="16" w16cid:durableId="1703286581">
    <w:abstractNumId w:val="43"/>
  </w:num>
  <w:num w:numId="17" w16cid:durableId="852569422">
    <w:abstractNumId w:val="1"/>
  </w:num>
  <w:num w:numId="18" w16cid:durableId="1953247954">
    <w:abstractNumId w:val="10"/>
  </w:num>
  <w:num w:numId="19" w16cid:durableId="69930919">
    <w:abstractNumId w:val="8"/>
  </w:num>
  <w:num w:numId="20" w16cid:durableId="394935834">
    <w:abstractNumId w:val="40"/>
  </w:num>
  <w:num w:numId="21" w16cid:durableId="1682969391">
    <w:abstractNumId w:val="29"/>
  </w:num>
  <w:num w:numId="22" w16cid:durableId="1098788243">
    <w:abstractNumId w:val="20"/>
  </w:num>
  <w:num w:numId="23" w16cid:durableId="273513757">
    <w:abstractNumId w:val="27"/>
  </w:num>
  <w:num w:numId="24" w16cid:durableId="1343899096">
    <w:abstractNumId w:val="4"/>
  </w:num>
  <w:num w:numId="25" w16cid:durableId="149908498">
    <w:abstractNumId w:val="14"/>
  </w:num>
  <w:num w:numId="26" w16cid:durableId="446003929">
    <w:abstractNumId w:val="42"/>
  </w:num>
  <w:num w:numId="27" w16cid:durableId="1338272246">
    <w:abstractNumId w:val="25"/>
  </w:num>
  <w:num w:numId="28" w16cid:durableId="102697307">
    <w:abstractNumId w:val="45"/>
  </w:num>
  <w:num w:numId="29" w16cid:durableId="1639843874">
    <w:abstractNumId w:val="44"/>
  </w:num>
  <w:num w:numId="30" w16cid:durableId="435176860">
    <w:abstractNumId w:val="36"/>
  </w:num>
  <w:num w:numId="31" w16cid:durableId="317539462">
    <w:abstractNumId w:val="15"/>
  </w:num>
  <w:num w:numId="32" w16cid:durableId="1559895975">
    <w:abstractNumId w:val="22"/>
  </w:num>
  <w:num w:numId="33" w16cid:durableId="1399594426">
    <w:abstractNumId w:val="31"/>
  </w:num>
  <w:num w:numId="34" w16cid:durableId="1737585263">
    <w:abstractNumId w:val="32"/>
  </w:num>
  <w:num w:numId="35" w16cid:durableId="1383485640">
    <w:abstractNumId w:val="23"/>
  </w:num>
  <w:num w:numId="36" w16cid:durableId="2050494292">
    <w:abstractNumId w:val="2"/>
  </w:num>
  <w:num w:numId="37" w16cid:durableId="820582564">
    <w:abstractNumId w:val="12"/>
  </w:num>
  <w:num w:numId="38" w16cid:durableId="597644249">
    <w:abstractNumId w:val="0"/>
  </w:num>
  <w:num w:numId="39" w16cid:durableId="1856528229">
    <w:abstractNumId w:val="21"/>
  </w:num>
  <w:num w:numId="40" w16cid:durableId="233394843">
    <w:abstractNumId w:val="18"/>
  </w:num>
  <w:num w:numId="41" w16cid:durableId="409042164">
    <w:abstractNumId w:val="39"/>
  </w:num>
  <w:num w:numId="42" w16cid:durableId="1965381362">
    <w:abstractNumId w:val="38"/>
  </w:num>
  <w:num w:numId="43" w16cid:durableId="1295452420">
    <w:abstractNumId w:val="13"/>
  </w:num>
  <w:num w:numId="44" w16cid:durableId="1685669375">
    <w:abstractNumId w:val="6"/>
  </w:num>
  <w:num w:numId="45" w16cid:durableId="2101444331">
    <w:abstractNumId w:val="47"/>
  </w:num>
  <w:num w:numId="46" w16cid:durableId="1502545206">
    <w:abstractNumId w:val="19"/>
  </w:num>
  <w:num w:numId="47" w16cid:durableId="462311414">
    <w:abstractNumId w:val="41"/>
  </w:num>
  <w:num w:numId="48" w16cid:durableId="392242552">
    <w:abstractNumId w:val="37"/>
  </w:num>
  <w:num w:numId="49" w16cid:durableId="61291242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HlRc8c+ubysqzqCNhbamw0l3U6VGAcFfk8nT/N3VHci/CrNPfZelgzB4dbQXG/Q+AvMlVTjrGwD0JtzRZ5fAJw==" w:salt="iSEGk0KQoKZ7hjUpSW8rng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C4"/>
    <w:rsid w:val="00003C19"/>
    <w:rsid w:val="000056B6"/>
    <w:rsid w:val="00005C48"/>
    <w:rsid w:val="00005FEC"/>
    <w:rsid w:val="00011CDB"/>
    <w:rsid w:val="00015CE6"/>
    <w:rsid w:val="000162C9"/>
    <w:rsid w:val="00016D4A"/>
    <w:rsid w:val="00020743"/>
    <w:rsid w:val="00022203"/>
    <w:rsid w:val="00030337"/>
    <w:rsid w:val="000356C2"/>
    <w:rsid w:val="00035FEB"/>
    <w:rsid w:val="00036035"/>
    <w:rsid w:val="00036B8E"/>
    <w:rsid w:val="00037310"/>
    <w:rsid w:val="00040099"/>
    <w:rsid w:val="000402E4"/>
    <w:rsid w:val="0004119B"/>
    <w:rsid w:val="00042FD4"/>
    <w:rsid w:val="0004328B"/>
    <w:rsid w:val="00043A4B"/>
    <w:rsid w:val="00044012"/>
    <w:rsid w:val="000458CB"/>
    <w:rsid w:val="00047499"/>
    <w:rsid w:val="000475BF"/>
    <w:rsid w:val="0005159D"/>
    <w:rsid w:val="00051837"/>
    <w:rsid w:val="000549A6"/>
    <w:rsid w:val="000610F4"/>
    <w:rsid w:val="000620E4"/>
    <w:rsid w:val="00064FCE"/>
    <w:rsid w:val="000650C7"/>
    <w:rsid w:val="00065BAF"/>
    <w:rsid w:val="0006753D"/>
    <w:rsid w:val="00070E0D"/>
    <w:rsid w:val="000734D6"/>
    <w:rsid w:val="0007509E"/>
    <w:rsid w:val="0007773A"/>
    <w:rsid w:val="00077CDF"/>
    <w:rsid w:val="0008085E"/>
    <w:rsid w:val="00081151"/>
    <w:rsid w:val="0008185A"/>
    <w:rsid w:val="00082E0B"/>
    <w:rsid w:val="00083DB5"/>
    <w:rsid w:val="00084903"/>
    <w:rsid w:val="00085FA0"/>
    <w:rsid w:val="00090696"/>
    <w:rsid w:val="0009163A"/>
    <w:rsid w:val="000947F8"/>
    <w:rsid w:val="00094BD7"/>
    <w:rsid w:val="00095F1B"/>
    <w:rsid w:val="00096B77"/>
    <w:rsid w:val="00096C1B"/>
    <w:rsid w:val="000A03C6"/>
    <w:rsid w:val="000A3199"/>
    <w:rsid w:val="000A38F7"/>
    <w:rsid w:val="000A4BEE"/>
    <w:rsid w:val="000A55BE"/>
    <w:rsid w:val="000B0351"/>
    <w:rsid w:val="000B5A8D"/>
    <w:rsid w:val="000B65AE"/>
    <w:rsid w:val="000B7E2C"/>
    <w:rsid w:val="000C025B"/>
    <w:rsid w:val="000C0A87"/>
    <w:rsid w:val="000C1444"/>
    <w:rsid w:val="000C367A"/>
    <w:rsid w:val="000C7C12"/>
    <w:rsid w:val="000D09E0"/>
    <w:rsid w:val="000D0B9C"/>
    <w:rsid w:val="000D2698"/>
    <w:rsid w:val="000D6826"/>
    <w:rsid w:val="000D7072"/>
    <w:rsid w:val="000D7E5F"/>
    <w:rsid w:val="000E0EBE"/>
    <w:rsid w:val="000E266F"/>
    <w:rsid w:val="000E3D50"/>
    <w:rsid w:val="000E42B0"/>
    <w:rsid w:val="000E50A8"/>
    <w:rsid w:val="000E7585"/>
    <w:rsid w:val="000F3019"/>
    <w:rsid w:val="000F36BD"/>
    <w:rsid w:val="0010059B"/>
    <w:rsid w:val="00103196"/>
    <w:rsid w:val="00103570"/>
    <w:rsid w:val="0010509F"/>
    <w:rsid w:val="00107EB8"/>
    <w:rsid w:val="001108B3"/>
    <w:rsid w:val="00110D39"/>
    <w:rsid w:val="00110E2B"/>
    <w:rsid w:val="001122DD"/>
    <w:rsid w:val="00114FE3"/>
    <w:rsid w:val="00116778"/>
    <w:rsid w:val="00116D77"/>
    <w:rsid w:val="001205BE"/>
    <w:rsid w:val="00120903"/>
    <w:rsid w:val="00120ADA"/>
    <w:rsid w:val="00122C2D"/>
    <w:rsid w:val="001234E7"/>
    <w:rsid w:val="00124267"/>
    <w:rsid w:val="00124AA5"/>
    <w:rsid w:val="001308B5"/>
    <w:rsid w:val="00132DD9"/>
    <w:rsid w:val="001340EB"/>
    <w:rsid w:val="00135BF2"/>
    <w:rsid w:val="00136067"/>
    <w:rsid w:val="00137D69"/>
    <w:rsid w:val="00140316"/>
    <w:rsid w:val="00140809"/>
    <w:rsid w:val="00144F1E"/>
    <w:rsid w:val="00146596"/>
    <w:rsid w:val="00146FD3"/>
    <w:rsid w:val="0015054E"/>
    <w:rsid w:val="00151D12"/>
    <w:rsid w:val="00153721"/>
    <w:rsid w:val="0015412D"/>
    <w:rsid w:val="001550E9"/>
    <w:rsid w:val="001577BD"/>
    <w:rsid w:val="00162251"/>
    <w:rsid w:val="0016565C"/>
    <w:rsid w:val="00165AA3"/>
    <w:rsid w:val="00166530"/>
    <w:rsid w:val="00166BB3"/>
    <w:rsid w:val="001715CB"/>
    <w:rsid w:val="00172BC4"/>
    <w:rsid w:val="00172CC0"/>
    <w:rsid w:val="00172EED"/>
    <w:rsid w:val="00173DFB"/>
    <w:rsid w:val="00175D32"/>
    <w:rsid w:val="00176204"/>
    <w:rsid w:val="001807D4"/>
    <w:rsid w:val="001813A0"/>
    <w:rsid w:val="0018269A"/>
    <w:rsid w:val="00182E7B"/>
    <w:rsid w:val="001856AB"/>
    <w:rsid w:val="00190522"/>
    <w:rsid w:val="00190BBF"/>
    <w:rsid w:val="001917A7"/>
    <w:rsid w:val="00194AA4"/>
    <w:rsid w:val="001950AC"/>
    <w:rsid w:val="001A12AF"/>
    <w:rsid w:val="001A20D3"/>
    <w:rsid w:val="001A2EFC"/>
    <w:rsid w:val="001A30B6"/>
    <w:rsid w:val="001A481E"/>
    <w:rsid w:val="001A4E3E"/>
    <w:rsid w:val="001A5222"/>
    <w:rsid w:val="001A5BB6"/>
    <w:rsid w:val="001A6944"/>
    <w:rsid w:val="001A7BB6"/>
    <w:rsid w:val="001B0D75"/>
    <w:rsid w:val="001B1C2D"/>
    <w:rsid w:val="001B2041"/>
    <w:rsid w:val="001B2B4F"/>
    <w:rsid w:val="001B6EF1"/>
    <w:rsid w:val="001C0EFF"/>
    <w:rsid w:val="001C168F"/>
    <w:rsid w:val="001C1776"/>
    <w:rsid w:val="001C17F0"/>
    <w:rsid w:val="001C1BBF"/>
    <w:rsid w:val="001C2B54"/>
    <w:rsid w:val="001C3732"/>
    <w:rsid w:val="001D1D70"/>
    <w:rsid w:val="001D39A4"/>
    <w:rsid w:val="001D3E09"/>
    <w:rsid w:val="001D40ED"/>
    <w:rsid w:val="001D4CD0"/>
    <w:rsid w:val="001D5619"/>
    <w:rsid w:val="001E1E16"/>
    <w:rsid w:val="001E2F64"/>
    <w:rsid w:val="001E4842"/>
    <w:rsid w:val="001E48ED"/>
    <w:rsid w:val="001E4DA2"/>
    <w:rsid w:val="001E7313"/>
    <w:rsid w:val="001F288E"/>
    <w:rsid w:val="001F29E2"/>
    <w:rsid w:val="001F4362"/>
    <w:rsid w:val="001F6864"/>
    <w:rsid w:val="001F7755"/>
    <w:rsid w:val="002039CB"/>
    <w:rsid w:val="002067F3"/>
    <w:rsid w:val="002077A8"/>
    <w:rsid w:val="00211493"/>
    <w:rsid w:val="0021289A"/>
    <w:rsid w:val="002207E6"/>
    <w:rsid w:val="00220D9A"/>
    <w:rsid w:val="00221EE6"/>
    <w:rsid w:val="00223981"/>
    <w:rsid w:val="002244F3"/>
    <w:rsid w:val="00227047"/>
    <w:rsid w:val="002279A9"/>
    <w:rsid w:val="002300DF"/>
    <w:rsid w:val="00233FDB"/>
    <w:rsid w:val="00234B6E"/>
    <w:rsid w:val="00235B2F"/>
    <w:rsid w:val="002370E1"/>
    <w:rsid w:val="002379EC"/>
    <w:rsid w:val="00242C2F"/>
    <w:rsid w:val="00244F1D"/>
    <w:rsid w:val="002452E6"/>
    <w:rsid w:val="00245B45"/>
    <w:rsid w:val="00247BA8"/>
    <w:rsid w:val="00253769"/>
    <w:rsid w:val="00254B50"/>
    <w:rsid w:val="00254EDD"/>
    <w:rsid w:val="002565CA"/>
    <w:rsid w:val="0025680A"/>
    <w:rsid w:val="00256D9E"/>
    <w:rsid w:val="00263382"/>
    <w:rsid w:val="002637EE"/>
    <w:rsid w:val="00264669"/>
    <w:rsid w:val="00266028"/>
    <w:rsid w:val="00266417"/>
    <w:rsid w:val="00266CF7"/>
    <w:rsid w:val="00267157"/>
    <w:rsid w:val="00270EC4"/>
    <w:rsid w:val="00273D2D"/>
    <w:rsid w:val="0027449B"/>
    <w:rsid w:val="00275E82"/>
    <w:rsid w:val="0027647F"/>
    <w:rsid w:val="00276AD8"/>
    <w:rsid w:val="00277BB4"/>
    <w:rsid w:val="00282433"/>
    <w:rsid w:val="00284B11"/>
    <w:rsid w:val="00285254"/>
    <w:rsid w:val="00285CEB"/>
    <w:rsid w:val="002907BB"/>
    <w:rsid w:val="00292593"/>
    <w:rsid w:val="00292B11"/>
    <w:rsid w:val="002930E8"/>
    <w:rsid w:val="0029576C"/>
    <w:rsid w:val="00297057"/>
    <w:rsid w:val="00297418"/>
    <w:rsid w:val="00297DC9"/>
    <w:rsid w:val="002A00FB"/>
    <w:rsid w:val="002A1F18"/>
    <w:rsid w:val="002A3A2B"/>
    <w:rsid w:val="002A6358"/>
    <w:rsid w:val="002B03A9"/>
    <w:rsid w:val="002B080E"/>
    <w:rsid w:val="002B2214"/>
    <w:rsid w:val="002B34B5"/>
    <w:rsid w:val="002B7A53"/>
    <w:rsid w:val="002B7A7F"/>
    <w:rsid w:val="002C0A80"/>
    <w:rsid w:val="002C0AD1"/>
    <w:rsid w:val="002C2E00"/>
    <w:rsid w:val="002C33BF"/>
    <w:rsid w:val="002C4AA2"/>
    <w:rsid w:val="002C5050"/>
    <w:rsid w:val="002C60BF"/>
    <w:rsid w:val="002D19D2"/>
    <w:rsid w:val="002D1C99"/>
    <w:rsid w:val="002D1E4F"/>
    <w:rsid w:val="002D3116"/>
    <w:rsid w:val="002D4B05"/>
    <w:rsid w:val="002D638C"/>
    <w:rsid w:val="002D6FD7"/>
    <w:rsid w:val="002D73C9"/>
    <w:rsid w:val="002E055D"/>
    <w:rsid w:val="002E1055"/>
    <w:rsid w:val="002E1650"/>
    <w:rsid w:val="002E4861"/>
    <w:rsid w:val="002E5474"/>
    <w:rsid w:val="002E6846"/>
    <w:rsid w:val="002F1144"/>
    <w:rsid w:val="002F3463"/>
    <w:rsid w:val="002F47E1"/>
    <w:rsid w:val="0030061D"/>
    <w:rsid w:val="00301158"/>
    <w:rsid w:val="00301AFF"/>
    <w:rsid w:val="0030285B"/>
    <w:rsid w:val="0030318C"/>
    <w:rsid w:val="00303209"/>
    <w:rsid w:val="00307DE5"/>
    <w:rsid w:val="00310A36"/>
    <w:rsid w:val="003113AD"/>
    <w:rsid w:val="003133F9"/>
    <w:rsid w:val="0031375C"/>
    <w:rsid w:val="00320C8A"/>
    <w:rsid w:val="00321B88"/>
    <w:rsid w:val="003241DA"/>
    <w:rsid w:val="00324DEE"/>
    <w:rsid w:val="00327E39"/>
    <w:rsid w:val="003301A5"/>
    <w:rsid w:val="00332C69"/>
    <w:rsid w:val="00334112"/>
    <w:rsid w:val="0033455F"/>
    <w:rsid w:val="00334633"/>
    <w:rsid w:val="0033518C"/>
    <w:rsid w:val="003357AA"/>
    <w:rsid w:val="0033594A"/>
    <w:rsid w:val="00337061"/>
    <w:rsid w:val="0033721D"/>
    <w:rsid w:val="0034383A"/>
    <w:rsid w:val="003438C9"/>
    <w:rsid w:val="00343EDC"/>
    <w:rsid w:val="003447C4"/>
    <w:rsid w:val="003452F4"/>
    <w:rsid w:val="003458AC"/>
    <w:rsid w:val="00346280"/>
    <w:rsid w:val="0034750B"/>
    <w:rsid w:val="00347F90"/>
    <w:rsid w:val="003508E2"/>
    <w:rsid w:val="003519AC"/>
    <w:rsid w:val="00354E35"/>
    <w:rsid w:val="0035793A"/>
    <w:rsid w:val="00361285"/>
    <w:rsid w:val="00366201"/>
    <w:rsid w:val="0036658C"/>
    <w:rsid w:val="003666E3"/>
    <w:rsid w:val="00367880"/>
    <w:rsid w:val="00372001"/>
    <w:rsid w:val="003800BE"/>
    <w:rsid w:val="003809EC"/>
    <w:rsid w:val="0038581B"/>
    <w:rsid w:val="0038621A"/>
    <w:rsid w:val="003862DB"/>
    <w:rsid w:val="0038685E"/>
    <w:rsid w:val="00387750"/>
    <w:rsid w:val="0039044F"/>
    <w:rsid w:val="003961F9"/>
    <w:rsid w:val="0039652A"/>
    <w:rsid w:val="00396584"/>
    <w:rsid w:val="003A0AF0"/>
    <w:rsid w:val="003A1A81"/>
    <w:rsid w:val="003A1ECE"/>
    <w:rsid w:val="003A36E7"/>
    <w:rsid w:val="003A408D"/>
    <w:rsid w:val="003A4204"/>
    <w:rsid w:val="003A45A1"/>
    <w:rsid w:val="003A6998"/>
    <w:rsid w:val="003A71FB"/>
    <w:rsid w:val="003B136D"/>
    <w:rsid w:val="003B2448"/>
    <w:rsid w:val="003B307A"/>
    <w:rsid w:val="003B4677"/>
    <w:rsid w:val="003B5175"/>
    <w:rsid w:val="003B5B42"/>
    <w:rsid w:val="003B603B"/>
    <w:rsid w:val="003B6FBB"/>
    <w:rsid w:val="003C13F8"/>
    <w:rsid w:val="003C179C"/>
    <w:rsid w:val="003C6C13"/>
    <w:rsid w:val="003C70F8"/>
    <w:rsid w:val="003C7BC3"/>
    <w:rsid w:val="003D3472"/>
    <w:rsid w:val="003D355C"/>
    <w:rsid w:val="003D4D54"/>
    <w:rsid w:val="003D58A3"/>
    <w:rsid w:val="003D5E50"/>
    <w:rsid w:val="003E030D"/>
    <w:rsid w:val="003E15CD"/>
    <w:rsid w:val="003E2427"/>
    <w:rsid w:val="003E7ADE"/>
    <w:rsid w:val="003F104F"/>
    <w:rsid w:val="003F1529"/>
    <w:rsid w:val="003F1726"/>
    <w:rsid w:val="003F17B0"/>
    <w:rsid w:val="003F2B34"/>
    <w:rsid w:val="003F3DCB"/>
    <w:rsid w:val="003F4053"/>
    <w:rsid w:val="003F436C"/>
    <w:rsid w:val="003F5841"/>
    <w:rsid w:val="003F632F"/>
    <w:rsid w:val="00401191"/>
    <w:rsid w:val="004028B4"/>
    <w:rsid w:val="00402B6E"/>
    <w:rsid w:val="00403B64"/>
    <w:rsid w:val="00403FC6"/>
    <w:rsid w:val="00404138"/>
    <w:rsid w:val="00404DAA"/>
    <w:rsid w:val="00404DFE"/>
    <w:rsid w:val="0041243C"/>
    <w:rsid w:val="00413055"/>
    <w:rsid w:val="004136A4"/>
    <w:rsid w:val="0041492B"/>
    <w:rsid w:val="0041534A"/>
    <w:rsid w:val="004163AD"/>
    <w:rsid w:val="00424879"/>
    <w:rsid w:val="0042594C"/>
    <w:rsid w:val="00426E6B"/>
    <w:rsid w:val="004311E6"/>
    <w:rsid w:val="00431863"/>
    <w:rsid w:val="00435B88"/>
    <w:rsid w:val="00436D27"/>
    <w:rsid w:val="004411EF"/>
    <w:rsid w:val="0044296D"/>
    <w:rsid w:val="004442B4"/>
    <w:rsid w:val="00445952"/>
    <w:rsid w:val="00447872"/>
    <w:rsid w:val="00450D5A"/>
    <w:rsid w:val="004519D3"/>
    <w:rsid w:val="00451FF1"/>
    <w:rsid w:val="00454839"/>
    <w:rsid w:val="00455C01"/>
    <w:rsid w:val="00456691"/>
    <w:rsid w:val="00457950"/>
    <w:rsid w:val="0046044D"/>
    <w:rsid w:val="004607B6"/>
    <w:rsid w:val="0046159D"/>
    <w:rsid w:val="00463307"/>
    <w:rsid w:val="00463369"/>
    <w:rsid w:val="0046452F"/>
    <w:rsid w:val="00464890"/>
    <w:rsid w:val="004655B2"/>
    <w:rsid w:val="00470267"/>
    <w:rsid w:val="00470E7A"/>
    <w:rsid w:val="004716D3"/>
    <w:rsid w:val="00473CEE"/>
    <w:rsid w:val="004745FB"/>
    <w:rsid w:val="00474D1A"/>
    <w:rsid w:val="00475A19"/>
    <w:rsid w:val="00475D4F"/>
    <w:rsid w:val="00476688"/>
    <w:rsid w:val="004778E2"/>
    <w:rsid w:val="004806FC"/>
    <w:rsid w:val="00481F9A"/>
    <w:rsid w:val="00485BA7"/>
    <w:rsid w:val="00487221"/>
    <w:rsid w:val="00491288"/>
    <w:rsid w:val="00491A2D"/>
    <w:rsid w:val="0049252A"/>
    <w:rsid w:val="00492BC5"/>
    <w:rsid w:val="00494CD8"/>
    <w:rsid w:val="00494EBD"/>
    <w:rsid w:val="00494F85"/>
    <w:rsid w:val="00497457"/>
    <w:rsid w:val="00497475"/>
    <w:rsid w:val="00497991"/>
    <w:rsid w:val="004A27D8"/>
    <w:rsid w:val="004A3E62"/>
    <w:rsid w:val="004A7A4D"/>
    <w:rsid w:val="004B0041"/>
    <w:rsid w:val="004B16A3"/>
    <w:rsid w:val="004B1F01"/>
    <w:rsid w:val="004B41B8"/>
    <w:rsid w:val="004B43A4"/>
    <w:rsid w:val="004B5877"/>
    <w:rsid w:val="004B5A4D"/>
    <w:rsid w:val="004B7530"/>
    <w:rsid w:val="004C0CC1"/>
    <w:rsid w:val="004C153B"/>
    <w:rsid w:val="004C352F"/>
    <w:rsid w:val="004C40EA"/>
    <w:rsid w:val="004C63A6"/>
    <w:rsid w:val="004D0AA4"/>
    <w:rsid w:val="004D1064"/>
    <w:rsid w:val="004D2266"/>
    <w:rsid w:val="004D28A8"/>
    <w:rsid w:val="004D2DA5"/>
    <w:rsid w:val="004D305E"/>
    <w:rsid w:val="004D3406"/>
    <w:rsid w:val="004D659F"/>
    <w:rsid w:val="004E1042"/>
    <w:rsid w:val="004E375A"/>
    <w:rsid w:val="004E3BBC"/>
    <w:rsid w:val="004E3CC5"/>
    <w:rsid w:val="004E57CB"/>
    <w:rsid w:val="004F04D2"/>
    <w:rsid w:val="004F0FF2"/>
    <w:rsid w:val="004F344C"/>
    <w:rsid w:val="004F5491"/>
    <w:rsid w:val="004F557C"/>
    <w:rsid w:val="004F576C"/>
    <w:rsid w:val="00500465"/>
    <w:rsid w:val="00501561"/>
    <w:rsid w:val="00502622"/>
    <w:rsid w:val="00503745"/>
    <w:rsid w:val="00503E14"/>
    <w:rsid w:val="00506CF8"/>
    <w:rsid w:val="0051231F"/>
    <w:rsid w:val="00513189"/>
    <w:rsid w:val="00513579"/>
    <w:rsid w:val="00515873"/>
    <w:rsid w:val="00516F30"/>
    <w:rsid w:val="00517D13"/>
    <w:rsid w:val="00517ED2"/>
    <w:rsid w:val="00521D91"/>
    <w:rsid w:val="005226B1"/>
    <w:rsid w:val="005241B0"/>
    <w:rsid w:val="00525428"/>
    <w:rsid w:val="00525B1B"/>
    <w:rsid w:val="0052609E"/>
    <w:rsid w:val="00526C54"/>
    <w:rsid w:val="0053095B"/>
    <w:rsid w:val="00533B96"/>
    <w:rsid w:val="005358C3"/>
    <w:rsid w:val="00535FA8"/>
    <w:rsid w:val="00540817"/>
    <w:rsid w:val="00542986"/>
    <w:rsid w:val="005429C7"/>
    <w:rsid w:val="005438E5"/>
    <w:rsid w:val="0054538B"/>
    <w:rsid w:val="00545BD7"/>
    <w:rsid w:val="00546680"/>
    <w:rsid w:val="00546B7D"/>
    <w:rsid w:val="0055112B"/>
    <w:rsid w:val="00552F2B"/>
    <w:rsid w:val="00556D80"/>
    <w:rsid w:val="0055794C"/>
    <w:rsid w:val="00560722"/>
    <w:rsid w:val="00562421"/>
    <w:rsid w:val="005624FD"/>
    <w:rsid w:val="00564128"/>
    <w:rsid w:val="00565A5C"/>
    <w:rsid w:val="00565D40"/>
    <w:rsid w:val="00566000"/>
    <w:rsid w:val="00571A64"/>
    <w:rsid w:val="00573D11"/>
    <w:rsid w:val="005750ED"/>
    <w:rsid w:val="00577528"/>
    <w:rsid w:val="00577A41"/>
    <w:rsid w:val="00580DBF"/>
    <w:rsid w:val="0058154C"/>
    <w:rsid w:val="00582272"/>
    <w:rsid w:val="00583278"/>
    <w:rsid w:val="00583FD9"/>
    <w:rsid w:val="00587133"/>
    <w:rsid w:val="005915D5"/>
    <w:rsid w:val="00593963"/>
    <w:rsid w:val="00594134"/>
    <w:rsid w:val="00595EE8"/>
    <w:rsid w:val="00596A78"/>
    <w:rsid w:val="005A02D6"/>
    <w:rsid w:val="005A3E08"/>
    <w:rsid w:val="005A4E92"/>
    <w:rsid w:val="005A4EA8"/>
    <w:rsid w:val="005A5AE0"/>
    <w:rsid w:val="005A6624"/>
    <w:rsid w:val="005A7B57"/>
    <w:rsid w:val="005B23CF"/>
    <w:rsid w:val="005B38ED"/>
    <w:rsid w:val="005B5495"/>
    <w:rsid w:val="005B72B6"/>
    <w:rsid w:val="005C17CA"/>
    <w:rsid w:val="005C6518"/>
    <w:rsid w:val="005C684A"/>
    <w:rsid w:val="005C766F"/>
    <w:rsid w:val="005D4099"/>
    <w:rsid w:val="005D46D6"/>
    <w:rsid w:val="005D4A33"/>
    <w:rsid w:val="005D54FF"/>
    <w:rsid w:val="005D6547"/>
    <w:rsid w:val="005D755F"/>
    <w:rsid w:val="005D7687"/>
    <w:rsid w:val="005E0F13"/>
    <w:rsid w:val="005E26FC"/>
    <w:rsid w:val="005E61D1"/>
    <w:rsid w:val="005F1C8A"/>
    <w:rsid w:val="005F24A0"/>
    <w:rsid w:val="005F2C09"/>
    <w:rsid w:val="005F37C0"/>
    <w:rsid w:val="005F3911"/>
    <w:rsid w:val="005F497E"/>
    <w:rsid w:val="005F5160"/>
    <w:rsid w:val="005F6995"/>
    <w:rsid w:val="005F7ACD"/>
    <w:rsid w:val="00600341"/>
    <w:rsid w:val="006021F2"/>
    <w:rsid w:val="006028CE"/>
    <w:rsid w:val="00602B5E"/>
    <w:rsid w:val="0060489E"/>
    <w:rsid w:val="00605BD5"/>
    <w:rsid w:val="0060724C"/>
    <w:rsid w:val="00607879"/>
    <w:rsid w:val="00611C73"/>
    <w:rsid w:val="00612BB9"/>
    <w:rsid w:val="00613F8C"/>
    <w:rsid w:val="0061459A"/>
    <w:rsid w:val="00614EBF"/>
    <w:rsid w:val="00617768"/>
    <w:rsid w:val="006213B6"/>
    <w:rsid w:val="0062588B"/>
    <w:rsid w:val="00630B2A"/>
    <w:rsid w:val="00631220"/>
    <w:rsid w:val="0063177E"/>
    <w:rsid w:val="006326EE"/>
    <w:rsid w:val="00632964"/>
    <w:rsid w:val="006342A1"/>
    <w:rsid w:val="0063455F"/>
    <w:rsid w:val="006364EA"/>
    <w:rsid w:val="00640388"/>
    <w:rsid w:val="00640DD8"/>
    <w:rsid w:val="00641178"/>
    <w:rsid w:val="0064154B"/>
    <w:rsid w:val="00642C1D"/>
    <w:rsid w:val="0064401F"/>
    <w:rsid w:val="00646794"/>
    <w:rsid w:val="00646DE9"/>
    <w:rsid w:val="00647364"/>
    <w:rsid w:val="00647C8F"/>
    <w:rsid w:val="00650385"/>
    <w:rsid w:val="00650650"/>
    <w:rsid w:val="0065164A"/>
    <w:rsid w:val="00652138"/>
    <w:rsid w:val="00655331"/>
    <w:rsid w:val="00656031"/>
    <w:rsid w:val="006564A5"/>
    <w:rsid w:val="00656FDE"/>
    <w:rsid w:val="00664FC6"/>
    <w:rsid w:val="00665174"/>
    <w:rsid w:val="006663DC"/>
    <w:rsid w:val="00667501"/>
    <w:rsid w:val="006676C6"/>
    <w:rsid w:val="00671A0F"/>
    <w:rsid w:val="00673903"/>
    <w:rsid w:val="00673A6D"/>
    <w:rsid w:val="006753FE"/>
    <w:rsid w:val="006760E9"/>
    <w:rsid w:val="0068039E"/>
    <w:rsid w:val="006807EF"/>
    <w:rsid w:val="00680AF4"/>
    <w:rsid w:val="006815C6"/>
    <w:rsid w:val="0068218E"/>
    <w:rsid w:val="006821FC"/>
    <w:rsid w:val="00682629"/>
    <w:rsid w:val="0068445C"/>
    <w:rsid w:val="0068615B"/>
    <w:rsid w:val="00686572"/>
    <w:rsid w:val="00687009"/>
    <w:rsid w:val="006879D5"/>
    <w:rsid w:val="00691D05"/>
    <w:rsid w:val="006950DA"/>
    <w:rsid w:val="00696A1F"/>
    <w:rsid w:val="006A1BA8"/>
    <w:rsid w:val="006A1BF5"/>
    <w:rsid w:val="006A1C57"/>
    <w:rsid w:val="006A21FC"/>
    <w:rsid w:val="006A3CA5"/>
    <w:rsid w:val="006A4B46"/>
    <w:rsid w:val="006B0A02"/>
    <w:rsid w:val="006B0F48"/>
    <w:rsid w:val="006B30A5"/>
    <w:rsid w:val="006B3629"/>
    <w:rsid w:val="006B3AFA"/>
    <w:rsid w:val="006B4451"/>
    <w:rsid w:val="006B452C"/>
    <w:rsid w:val="006B59C4"/>
    <w:rsid w:val="006B6B26"/>
    <w:rsid w:val="006B7A75"/>
    <w:rsid w:val="006B7E4A"/>
    <w:rsid w:val="006C1990"/>
    <w:rsid w:val="006C1B0F"/>
    <w:rsid w:val="006C2E13"/>
    <w:rsid w:val="006C3D7E"/>
    <w:rsid w:val="006C67CA"/>
    <w:rsid w:val="006C79E4"/>
    <w:rsid w:val="006D16E7"/>
    <w:rsid w:val="006D50D5"/>
    <w:rsid w:val="006D76A2"/>
    <w:rsid w:val="006E050D"/>
    <w:rsid w:val="006E2013"/>
    <w:rsid w:val="006E4318"/>
    <w:rsid w:val="006E4541"/>
    <w:rsid w:val="006E5FB1"/>
    <w:rsid w:val="006F08BF"/>
    <w:rsid w:val="006F1080"/>
    <w:rsid w:val="006F3FE3"/>
    <w:rsid w:val="006F42BE"/>
    <w:rsid w:val="007006DB"/>
    <w:rsid w:val="00701BA4"/>
    <w:rsid w:val="007024CB"/>
    <w:rsid w:val="00704D20"/>
    <w:rsid w:val="007059C3"/>
    <w:rsid w:val="00705C96"/>
    <w:rsid w:val="0070622C"/>
    <w:rsid w:val="00714320"/>
    <w:rsid w:val="007157E0"/>
    <w:rsid w:val="007159B4"/>
    <w:rsid w:val="007171D3"/>
    <w:rsid w:val="00717242"/>
    <w:rsid w:val="007208F0"/>
    <w:rsid w:val="00720D3D"/>
    <w:rsid w:val="00721241"/>
    <w:rsid w:val="00722553"/>
    <w:rsid w:val="00726953"/>
    <w:rsid w:val="0072788C"/>
    <w:rsid w:val="007336FE"/>
    <w:rsid w:val="00735ADE"/>
    <w:rsid w:val="00741A47"/>
    <w:rsid w:val="00742934"/>
    <w:rsid w:val="00745340"/>
    <w:rsid w:val="00745D16"/>
    <w:rsid w:val="00746020"/>
    <w:rsid w:val="00747BEC"/>
    <w:rsid w:val="00750073"/>
    <w:rsid w:val="0075084E"/>
    <w:rsid w:val="007516CF"/>
    <w:rsid w:val="007626CB"/>
    <w:rsid w:val="00762F8D"/>
    <w:rsid w:val="00765229"/>
    <w:rsid w:val="00765D85"/>
    <w:rsid w:val="00766ED8"/>
    <w:rsid w:val="0076772E"/>
    <w:rsid w:val="00771D92"/>
    <w:rsid w:val="00772235"/>
    <w:rsid w:val="007725F3"/>
    <w:rsid w:val="00772CAD"/>
    <w:rsid w:val="00774D00"/>
    <w:rsid w:val="007763BC"/>
    <w:rsid w:val="00785369"/>
    <w:rsid w:val="00790008"/>
    <w:rsid w:val="00790776"/>
    <w:rsid w:val="00792D1E"/>
    <w:rsid w:val="007941BE"/>
    <w:rsid w:val="0079726E"/>
    <w:rsid w:val="00797854"/>
    <w:rsid w:val="00797C90"/>
    <w:rsid w:val="007A05AE"/>
    <w:rsid w:val="007A61F6"/>
    <w:rsid w:val="007A6320"/>
    <w:rsid w:val="007A6884"/>
    <w:rsid w:val="007B0AC9"/>
    <w:rsid w:val="007B2E20"/>
    <w:rsid w:val="007B3DCE"/>
    <w:rsid w:val="007B56B6"/>
    <w:rsid w:val="007B5BD1"/>
    <w:rsid w:val="007C134B"/>
    <w:rsid w:val="007C25DB"/>
    <w:rsid w:val="007C3F41"/>
    <w:rsid w:val="007C515C"/>
    <w:rsid w:val="007C76B8"/>
    <w:rsid w:val="007D1AFC"/>
    <w:rsid w:val="007D3308"/>
    <w:rsid w:val="007E1D68"/>
    <w:rsid w:val="007E1EA2"/>
    <w:rsid w:val="007E2607"/>
    <w:rsid w:val="007E4A6A"/>
    <w:rsid w:val="007E52E3"/>
    <w:rsid w:val="007E5643"/>
    <w:rsid w:val="007E5D3E"/>
    <w:rsid w:val="007E7450"/>
    <w:rsid w:val="007E7910"/>
    <w:rsid w:val="007E7F9C"/>
    <w:rsid w:val="007F0482"/>
    <w:rsid w:val="007F16ED"/>
    <w:rsid w:val="007F1820"/>
    <w:rsid w:val="007F62A5"/>
    <w:rsid w:val="007F67AB"/>
    <w:rsid w:val="0080062C"/>
    <w:rsid w:val="00800671"/>
    <w:rsid w:val="008028CD"/>
    <w:rsid w:val="00803617"/>
    <w:rsid w:val="00803D66"/>
    <w:rsid w:val="00804356"/>
    <w:rsid w:val="008049D5"/>
    <w:rsid w:val="0080503F"/>
    <w:rsid w:val="00807004"/>
    <w:rsid w:val="008075F8"/>
    <w:rsid w:val="00810B94"/>
    <w:rsid w:val="00811620"/>
    <w:rsid w:val="008140F9"/>
    <w:rsid w:val="0082129A"/>
    <w:rsid w:val="00821FE0"/>
    <w:rsid w:val="00823134"/>
    <w:rsid w:val="0082346A"/>
    <w:rsid w:val="00825ACB"/>
    <w:rsid w:val="00826EAD"/>
    <w:rsid w:val="008309F0"/>
    <w:rsid w:val="0083130A"/>
    <w:rsid w:val="00834C6D"/>
    <w:rsid w:val="00836C83"/>
    <w:rsid w:val="008411B6"/>
    <w:rsid w:val="00843FDD"/>
    <w:rsid w:val="008466A6"/>
    <w:rsid w:val="00847C17"/>
    <w:rsid w:val="008524FC"/>
    <w:rsid w:val="00852FF4"/>
    <w:rsid w:val="0085322B"/>
    <w:rsid w:val="0085348F"/>
    <w:rsid w:val="00856BA2"/>
    <w:rsid w:val="00860CAD"/>
    <w:rsid w:val="008641F4"/>
    <w:rsid w:val="0086489C"/>
    <w:rsid w:val="008657D5"/>
    <w:rsid w:val="008701BC"/>
    <w:rsid w:val="008704AA"/>
    <w:rsid w:val="0087266D"/>
    <w:rsid w:val="00872B65"/>
    <w:rsid w:val="00873D0A"/>
    <w:rsid w:val="00873FE5"/>
    <w:rsid w:val="008753F5"/>
    <w:rsid w:val="00877052"/>
    <w:rsid w:val="00880377"/>
    <w:rsid w:val="0088054F"/>
    <w:rsid w:val="00881185"/>
    <w:rsid w:val="008822A2"/>
    <w:rsid w:val="00882677"/>
    <w:rsid w:val="00883129"/>
    <w:rsid w:val="00886113"/>
    <w:rsid w:val="0088658B"/>
    <w:rsid w:val="00887615"/>
    <w:rsid w:val="008876EE"/>
    <w:rsid w:val="00890CBE"/>
    <w:rsid w:val="00894C41"/>
    <w:rsid w:val="00894CC2"/>
    <w:rsid w:val="008A19FA"/>
    <w:rsid w:val="008A1A96"/>
    <w:rsid w:val="008A56ED"/>
    <w:rsid w:val="008A7231"/>
    <w:rsid w:val="008B0727"/>
    <w:rsid w:val="008B14D7"/>
    <w:rsid w:val="008B192A"/>
    <w:rsid w:val="008B3028"/>
    <w:rsid w:val="008B4648"/>
    <w:rsid w:val="008B7F92"/>
    <w:rsid w:val="008C2010"/>
    <w:rsid w:val="008C2DD7"/>
    <w:rsid w:val="008C3075"/>
    <w:rsid w:val="008C3408"/>
    <w:rsid w:val="008C6D6E"/>
    <w:rsid w:val="008C7E11"/>
    <w:rsid w:val="008D00D7"/>
    <w:rsid w:val="008D021C"/>
    <w:rsid w:val="008D067E"/>
    <w:rsid w:val="008D14D6"/>
    <w:rsid w:val="008D2C0E"/>
    <w:rsid w:val="008D2CFB"/>
    <w:rsid w:val="008D5EB8"/>
    <w:rsid w:val="008E004D"/>
    <w:rsid w:val="008E3CEE"/>
    <w:rsid w:val="008F05EF"/>
    <w:rsid w:val="008F1F8F"/>
    <w:rsid w:val="008F2231"/>
    <w:rsid w:val="008F2C6A"/>
    <w:rsid w:val="008F3882"/>
    <w:rsid w:val="008F74C4"/>
    <w:rsid w:val="00901EF8"/>
    <w:rsid w:val="00902329"/>
    <w:rsid w:val="009041A6"/>
    <w:rsid w:val="00906CF5"/>
    <w:rsid w:val="00907E35"/>
    <w:rsid w:val="0091143D"/>
    <w:rsid w:val="0091241E"/>
    <w:rsid w:val="00913BBE"/>
    <w:rsid w:val="00914A30"/>
    <w:rsid w:val="00916173"/>
    <w:rsid w:val="00916465"/>
    <w:rsid w:val="00916810"/>
    <w:rsid w:val="00917501"/>
    <w:rsid w:val="00917E7D"/>
    <w:rsid w:val="00920A98"/>
    <w:rsid w:val="00920FC8"/>
    <w:rsid w:val="00923D90"/>
    <w:rsid w:val="00927030"/>
    <w:rsid w:val="00927A86"/>
    <w:rsid w:val="00930298"/>
    <w:rsid w:val="00930E62"/>
    <w:rsid w:val="00931802"/>
    <w:rsid w:val="00931C99"/>
    <w:rsid w:val="00932ACF"/>
    <w:rsid w:val="0093320A"/>
    <w:rsid w:val="00933F08"/>
    <w:rsid w:val="00936C42"/>
    <w:rsid w:val="009371D7"/>
    <w:rsid w:val="0094404E"/>
    <w:rsid w:val="00944D49"/>
    <w:rsid w:val="0095068C"/>
    <w:rsid w:val="00956DCE"/>
    <w:rsid w:val="00957BD6"/>
    <w:rsid w:val="009607B7"/>
    <w:rsid w:val="00960C32"/>
    <w:rsid w:val="00960C91"/>
    <w:rsid w:val="00960EC7"/>
    <w:rsid w:val="00961226"/>
    <w:rsid w:val="00963620"/>
    <w:rsid w:val="009645F7"/>
    <w:rsid w:val="00971562"/>
    <w:rsid w:val="0097186B"/>
    <w:rsid w:val="00971EED"/>
    <w:rsid w:val="00971F03"/>
    <w:rsid w:val="009723E1"/>
    <w:rsid w:val="0097393A"/>
    <w:rsid w:val="0097536C"/>
    <w:rsid w:val="009779CB"/>
    <w:rsid w:val="009825ED"/>
    <w:rsid w:val="009833C5"/>
    <w:rsid w:val="00983ECB"/>
    <w:rsid w:val="0098424B"/>
    <w:rsid w:val="00986B52"/>
    <w:rsid w:val="009874DE"/>
    <w:rsid w:val="009923D5"/>
    <w:rsid w:val="00992A22"/>
    <w:rsid w:val="00993F9E"/>
    <w:rsid w:val="0099602A"/>
    <w:rsid w:val="00997A95"/>
    <w:rsid w:val="00997B93"/>
    <w:rsid w:val="00997D8F"/>
    <w:rsid w:val="009A0742"/>
    <w:rsid w:val="009A129E"/>
    <w:rsid w:val="009A1FE4"/>
    <w:rsid w:val="009A25CD"/>
    <w:rsid w:val="009A38A8"/>
    <w:rsid w:val="009A4E4C"/>
    <w:rsid w:val="009A5CE4"/>
    <w:rsid w:val="009A6C0D"/>
    <w:rsid w:val="009A6D6E"/>
    <w:rsid w:val="009B14EA"/>
    <w:rsid w:val="009B27ED"/>
    <w:rsid w:val="009B2F07"/>
    <w:rsid w:val="009C1228"/>
    <w:rsid w:val="009C2149"/>
    <w:rsid w:val="009C2F58"/>
    <w:rsid w:val="009C4D68"/>
    <w:rsid w:val="009C64B5"/>
    <w:rsid w:val="009C75BC"/>
    <w:rsid w:val="009C798B"/>
    <w:rsid w:val="009D0624"/>
    <w:rsid w:val="009D1987"/>
    <w:rsid w:val="009D28F9"/>
    <w:rsid w:val="009D39F9"/>
    <w:rsid w:val="009D46E2"/>
    <w:rsid w:val="009D4E86"/>
    <w:rsid w:val="009D5B66"/>
    <w:rsid w:val="009D5CE6"/>
    <w:rsid w:val="009D5DB3"/>
    <w:rsid w:val="009D76D3"/>
    <w:rsid w:val="009D7812"/>
    <w:rsid w:val="009D7B23"/>
    <w:rsid w:val="009D7B4F"/>
    <w:rsid w:val="009E0B8B"/>
    <w:rsid w:val="009E1F56"/>
    <w:rsid w:val="009E5E8A"/>
    <w:rsid w:val="009E6754"/>
    <w:rsid w:val="009E7BB9"/>
    <w:rsid w:val="009F0735"/>
    <w:rsid w:val="009F16F8"/>
    <w:rsid w:val="009F1957"/>
    <w:rsid w:val="009F1D8F"/>
    <w:rsid w:val="009F222B"/>
    <w:rsid w:val="009F6CE3"/>
    <w:rsid w:val="00A008E2"/>
    <w:rsid w:val="00A01AE4"/>
    <w:rsid w:val="00A070E3"/>
    <w:rsid w:val="00A14730"/>
    <w:rsid w:val="00A151C4"/>
    <w:rsid w:val="00A16A3E"/>
    <w:rsid w:val="00A16AD3"/>
    <w:rsid w:val="00A17D12"/>
    <w:rsid w:val="00A20CC8"/>
    <w:rsid w:val="00A2194C"/>
    <w:rsid w:val="00A243CD"/>
    <w:rsid w:val="00A2488A"/>
    <w:rsid w:val="00A24938"/>
    <w:rsid w:val="00A301B2"/>
    <w:rsid w:val="00A305CC"/>
    <w:rsid w:val="00A314C6"/>
    <w:rsid w:val="00A31A19"/>
    <w:rsid w:val="00A32766"/>
    <w:rsid w:val="00A32CD7"/>
    <w:rsid w:val="00A33D76"/>
    <w:rsid w:val="00A37D28"/>
    <w:rsid w:val="00A4083C"/>
    <w:rsid w:val="00A40D1A"/>
    <w:rsid w:val="00A40E3B"/>
    <w:rsid w:val="00A41323"/>
    <w:rsid w:val="00A41B53"/>
    <w:rsid w:val="00A42C23"/>
    <w:rsid w:val="00A47834"/>
    <w:rsid w:val="00A50083"/>
    <w:rsid w:val="00A526EE"/>
    <w:rsid w:val="00A5389E"/>
    <w:rsid w:val="00A53C75"/>
    <w:rsid w:val="00A5762C"/>
    <w:rsid w:val="00A57765"/>
    <w:rsid w:val="00A57D53"/>
    <w:rsid w:val="00A60E03"/>
    <w:rsid w:val="00A62101"/>
    <w:rsid w:val="00A64501"/>
    <w:rsid w:val="00A64A5D"/>
    <w:rsid w:val="00A67A13"/>
    <w:rsid w:val="00A67AF2"/>
    <w:rsid w:val="00A71D54"/>
    <w:rsid w:val="00A76B50"/>
    <w:rsid w:val="00A76C42"/>
    <w:rsid w:val="00A813BB"/>
    <w:rsid w:val="00A835DB"/>
    <w:rsid w:val="00A837C4"/>
    <w:rsid w:val="00A87220"/>
    <w:rsid w:val="00A87D0B"/>
    <w:rsid w:val="00A928A4"/>
    <w:rsid w:val="00A9403C"/>
    <w:rsid w:val="00A9523E"/>
    <w:rsid w:val="00A97704"/>
    <w:rsid w:val="00AA197E"/>
    <w:rsid w:val="00AA3306"/>
    <w:rsid w:val="00AA5FE7"/>
    <w:rsid w:val="00AA7117"/>
    <w:rsid w:val="00AA7A69"/>
    <w:rsid w:val="00AB2108"/>
    <w:rsid w:val="00AB3398"/>
    <w:rsid w:val="00AB3838"/>
    <w:rsid w:val="00AB3BB4"/>
    <w:rsid w:val="00AB477F"/>
    <w:rsid w:val="00AB72EF"/>
    <w:rsid w:val="00AC0945"/>
    <w:rsid w:val="00AD1EF2"/>
    <w:rsid w:val="00AD2C6B"/>
    <w:rsid w:val="00AD3FD6"/>
    <w:rsid w:val="00AD42A8"/>
    <w:rsid w:val="00AD53AA"/>
    <w:rsid w:val="00AD5E19"/>
    <w:rsid w:val="00AD6F9A"/>
    <w:rsid w:val="00AD7B3E"/>
    <w:rsid w:val="00AD7BF3"/>
    <w:rsid w:val="00AE1354"/>
    <w:rsid w:val="00AE2288"/>
    <w:rsid w:val="00AE3612"/>
    <w:rsid w:val="00AE5DFB"/>
    <w:rsid w:val="00AE75A1"/>
    <w:rsid w:val="00AF2058"/>
    <w:rsid w:val="00AF262C"/>
    <w:rsid w:val="00AF37FA"/>
    <w:rsid w:val="00AF5677"/>
    <w:rsid w:val="00AF6B11"/>
    <w:rsid w:val="00AF6BA7"/>
    <w:rsid w:val="00B010D1"/>
    <w:rsid w:val="00B01F78"/>
    <w:rsid w:val="00B02CEE"/>
    <w:rsid w:val="00B055A2"/>
    <w:rsid w:val="00B06523"/>
    <w:rsid w:val="00B10BFA"/>
    <w:rsid w:val="00B11318"/>
    <w:rsid w:val="00B114D2"/>
    <w:rsid w:val="00B14E73"/>
    <w:rsid w:val="00B208FB"/>
    <w:rsid w:val="00B21BF4"/>
    <w:rsid w:val="00B23B8F"/>
    <w:rsid w:val="00B24AE7"/>
    <w:rsid w:val="00B24CC2"/>
    <w:rsid w:val="00B25675"/>
    <w:rsid w:val="00B2634A"/>
    <w:rsid w:val="00B3000B"/>
    <w:rsid w:val="00B30902"/>
    <w:rsid w:val="00B316C1"/>
    <w:rsid w:val="00B328D2"/>
    <w:rsid w:val="00B3445F"/>
    <w:rsid w:val="00B34649"/>
    <w:rsid w:val="00B3652C"/>
    <w:rsid w:val="00B3753A"/>
    <w:rsid w:val="00B37ED6"/>
    <w:rsid w:val="00B40739"/>
    <w:rsid w:val="00B40A51"/>
    <w:rsid w:val="00B40EF0"/>
    <w:rsid w:val="00B41F09"/>
    <w:rsid w:val="00B42DD9"/>
    <w:rsid w:val="00B44337"/>
    <w:rsid w:val="00B45B58"/>
    <w:rsid w:val="00B468E7"/>
    <w:rsid w:val="00B5174D"/>
    <w:rsid w:val="00B517EA"/>
    <w:rsid w:val="00B5283B"/>
    <w:rsid w:val="00B53D1F"/>
    <w:rsid w:val="00B56372"/>
    <w:rsid w:val="00B56CFC"/>
    <w:rsid w:val="00B61677"/>
    <w:rsid w:val="00B64F33"/>
    <w:rsid w:val="00B66E49"/>
    <w:rsid w:val="00B67F58"/>
    <w:rsid w:val="00B70224"/>
    <w:rsid w:val="00B705FB"/>
    <w:rsid w:val="00B7082A"/>
    <w:rsid w:val="00B71B22"/>
    <w:rsid w:val="00B75543"/>
    <w:rsid w:val="00B76244"/>
    <w:rsid w:val="00B763F7"/>
    <w:rsid w:val="00B80901"/>
    <w:rsid w:val="00B8110B"/>
    <w:rsid w:val="00B814F2"/>
    <w:rsid w:val="00B84EAB"/>
    <w:rsid w:val="00B8580F"/>
    <w:rsid w:val="00B87269"/>
    <w:rsid w:val="00B87CFC"/>
    <w:rsid w:val="00B91D5B"/>
    <w:rsid w:val="00B92B2A"/>
    <w:rsid w:val="00B93164"/>
    <w:rsid w:val="00B9483C"/>
    <w:rsid w:val="00B95720"/>
    <w:rsid w:val="00B96C37"/>
    <w:rsid w:val="00B977A6"/>
    <w:rsid w:val="00BA2F4D"/>
    <w:rsid w:val="00BA33A5"/>
    <w:rsid w:val="00BA5DF8"/>
    <w:rsid w:val="00BA6899"/>
    <w:rsid w:val="00BA69F5"/>
    <w:rsid w:val="00BA6D96"/>
    <w:rsid w:val="00BA7642"/>
    <w:rsid w:val="00BB06DF"/>
    <w:rsid w:val="00BB35B8"/>
    <w:rsid w:val="00BB37E2"/>
    <w:rsid w:val="00BB442E"/>
    <w:rsid w:val="00BC1ABB"/>
    <w:rsid w:val="00BC373B"/>
    <w:rsid w:val="00BC5709"/>
    <w:rsid w:val="00BC5766"/>
    <w:rsid w:val="00BC6142"/>
    <w:rsid w:val="00BC63B4"/>
    <w:rsid w:val="00BD3EEA"/>
    <w:rsid w:val="00BE0E8C"/>
    <w:rsid w:val="00BE284D"/>
    <w:rsid w:val="00BE29FA"/>
    <w:rsid w:val="00BE3500"/>
    <w:rsid w:val="00BE4217"/>
    <w:rsid w:val="00BE58D1"/>
    <w:rsid w:val="00BE612D"/>
    <w:rsid w:val="00BE7CD0"/>
    <w:rsid w:val="00BF0399"/>
    <w:rsid w:val="00BF09D4"/>
    <w:rsid w:val="00BF0DA0"/>
    <w:rsid w:val="00BF536C"/>
    <w:rsid w:val="00BF7215"/>
    <w:rsid w:val="00BF7B63"/>
    <w:rsid w:val="00C00F30"/>
    <w:rsid w:val="00C01A8C"/>
    <w:rsid w:val="00C03597"/>
    <w:rsid w:val="00C03F47"/>
    <w:rsid w:val="00C03FFF"/>
    <w:rsid w:val="00C06BA8"/>
    <w:rsid w:val="00C118B2"/>
    <w:rsid w:val="00C11A72"/>
    <w:rsid w:val="00C12567"/>
    <w:rsid w:val="00C13D8F"/>
    <w:rsid w:val="00C14725"/>
    <w:rsid w:val="00C16DB8"/>
    <w:rsid w:val="00C20F88"/>
    <w:rsid w:val="00C23AEA"/>
    <w:rsid w:val="00C24D6E"/>
    <w:rsid w:val="00C25970"/>
    <w:rsid w:val="00C32DE1"/>
    <w:rsid w:val="00C34691"/>
    <w:rsid w:val="00C34961"/>
    <w:rsid w:val="00C363DD"/>
    <w:rsid w:val="00C377C8"/>
    <w:rsid w:val="00C40AB3"/>
    <w:rsid w:val="00C456E7"/>
    <w:rsid w:val="00C46AF9"/>
    <w:rsid w:val="00C4740B"/>
    <w:rsid w:val="00C56E20"/>
    <w:rsid w:val="00C57D93"/>
    <w:rsid w:val="00C60B71"/>
    <w:rsid w:val="00C62018"/>
    <w:rsid w:val="00C63F7C"/>
    <w:rsid w:val="00C65DD0"/>
    <w:rsid w:val="00C672A1"/>
    <w:rsid w:val="00C72728"/>
    <w:rsid w:val="00C727B4"/>
    <w:rsid w:val="00C74743"/>
    <w:rsid w:val="00C75426"/>
    <w:rsid w:val="00C75D87"/>
    <w:rsid w:val="00C8255C"/>
    <w:rsid w:val="00C83069"/>
    <w:rsid w:val="00C84302"/>
    <w:rsid w:val="00C96B43"/>
    <w:rsid w:val="00C96F2F"/>
    <w:rsid w:val="00CA09B9"/>
    <w:rsid w:val="00CA1B82"/>
    <w:rsid w:val="00CA35A3"/>
    <w:rsid w:val="00CA4BED"/>
    <w:rsid w:val="00CA4FBF"/>
    <w:rsid w:val="00CA5E1A"/>
    <w:rsid w:val="00CB6C73"/>
    <w:rsid w:val="00CC0692"/>
    <w:rsid w:val="00CC0948"/>
    <w:rsid w:val="00CC2DEC"/>
    <w:rsid w:val="00CC4432"/>
    <w:rsid w:val="00CC4B74"/>
    <w:rsid w:val="00CC5D47"/>
    <w:rsid w:val="00CC7ED4"/>
    <w:rsid w:val="00CD003C"/>
    <w:rsid w:val="00CD1C98"/>
    <w:rsid w:val="00CD5E3E"/>
    <w:rsid w:val="00CD76DA"/>
    <w:rsid w:val="00CE18E1"/>
    <w:rsid w:val="00CE23A6"/>
    <w:rsid w:val="00CE2740"/>
    <w:rsid w:val="00CE34DB"/>
    <w:rsid w:val="00CE4BFA"/>
    <w:rsid w:val="00CE5311"/>
    <w:rsid w:val="00CE72C5"/>
    <w:rsid w:val="00CF0037"/>
    <w:rsid w:val="00CF02D5"/>
    <w:rsid w:val="00CF1AAB"/>
    <w:rsid w:val="00CF2066"/>
    <w:rsid w:val="00CF5BD4"/>
    <w:rsid w:val="00D03FE2"/>
    <w:rsid w:val="00D04342"/>
    <w:rsid w:val="00D04793"/>
    <w:rsid w:val="00D11F30"/>
    <w:rsid w:val="00D14413"/>
    <w:rsid w:val="00D146B0"/>
    <w:rsid w:val="00D15491"/>
    <w:rsid w:val="00D16188"/>
    <w:rsid w:val="00D20EA3"/>
    <w:rsid w:val="00D2137B"/>
    <w:rsid w:val="00D21BCC"/>
    <w:rsid w:val="00D23C1F"/>
    <w:rsid w:val="00D25427"/>
    <w:rsid w:val="00D262E1"/>
    <w:rsid w:val="00D26616"/>
    <w:rsid w:val="00D27587"/>
    <w:rsid w:val="00D3097F"/>
    <w:rsid w:val="00D30C08"/>
    <w:rsid w:val="00D30D98"/>
    <w:rsid w:val="00D319CE"/>
    <w:rsid w:val="00D31E1E"/>
    <w:rsid w:val="00D34132"/>
    <w:rsid w:val="00D40311"/>
    <w:rsid w:val="00D428AD"/>
    <w:rsid w:val="00D42B8E"/>
    <w:rsid w:val="00D43CC3"/>
    <w:rsid w:val="00D44B15"/>
    <w:rsid w:val="00D52F4C"/>
    <w:rsid w:val="00D53004"/>
    <w:rsid w:val="00D54344"/>
    <w:rsid w:val="00D5498A"/>
    <w:rsid w:val="00D54E29"/>
    <w:rsid w:val="00D55B5B"/>
    <w:rsid w:val="00D5602A"/>
    <w:rsid w:val="00D56573"/>
    <w:rsid w:val="00D574B1"/>
    <w:rsid w:val="00D576B1"/>
    <w:rsid w:val="00D57C46"/>
    <w:rsid w:val="00D60981"/>
    <w:rsid w:val="00D60CB8"/>
    <w:rsid w:val="00D60E5A"/>
    <w:rsid w:val="00D62D3D"/>
    <w:rsid w:val="00D6355E"/>
    <w:rsid w:val="00D63633"/>
    <w:rsid w:val="00D63CBA"/>
    <w:rsid w:val="00D63EEF"/>
    <w:rsid w:val="00D653BF"/>
    <w:rsid w:val="00D66646"/>
    <w:rsid w:val="00D70635"/>
    <w:rsid w:val="00D70B1D"/>
    <w:rsid w:val="00D70DFF"/>
    <w:rsid w:val="00D71227"/>
    <w:rsid w:val="00D7142E"/>
    <w:rsid w:val="00D736DD"/>
    <w:rsid w:val="00D73D53"/>
    <w:rsid w:val="00D81E57"/>
    <w:rsid w:val="00D82E1D"/>
    <w:rsid w:val="00D839A0"/>
    <w:rsid w:val="00D84D55"/>
    <w:rsid w:val="00D85513"/>
    <w:rsid w:val="00D86046"/>
    <w:rsid w:val="00D871D0"/>
    <w:rsid w:val="00D90393"/>
    <w:rsid w:val="00D93AFA"/>
    <w:rsid w:val="00D956F3"/>
    <w:rsid w:val="00D96287"/>
    <w:rsid w:val="00D96E05"/>
    <w:rsid w:val="00D97B4E"/>
    <w:rsid w:val="00D97D6F"/>
    <w:rsid w:val="00DA2074"/>
    <w:rsid w:val="00DA2BF7"/>
    <w:rsid w:val="00DA3392"/>
    <w:rsid w:val="00DA3C34"/>
    <w:rsid w:val="00DA4BBD"/>
    <w:rsid w:val="00DA5889"/>
    <w:rsid w:val="00DA740C"/>
    <w:rsid w:val="00DB06C2"/>
    <w:rsid w:val="00DB1208"/>
    <w:rsid w:val="00DB1B5D"/>
    <w:rsid w:val="00DB4570"/>
    <w:rsid w:val="00DB4DD8"/>
    <w:rsid w:val="00DB5BAD"/>
    <w:rsid w:val="00DB6B05"/>
    <w:rsid w:val="00DC095C"/>
    <w:rsid w:val="00DC16EF"/>
    <w:rsid w:val="00DC1B91"/>
    <w:rsid w:val="00DC2745"/>
    <w:rsid w:val="00DC2B82"/>
    <w:rsid w:val="00DC421D"/>
    <w:rsid w:val="00DC59DE"/>
    <w:rsid w:val="00DC5E23"/>
    <w:rsid w:val="00DC6885"/>
    <w:rsid w:val="00DD129D"/>
    <w:rsid w:val="00DD19AB"/>
    <w:rsid w:val="00DD26B5"/>
    <w:rsid w:val="00DD4929"/>
    <w:rsid w:val="00DD4CE0"/>
    <w:rsid w:val="00DD7599"/>
    <w:rsid w:val="00DD76F0"/>
    <w:rsid w:val="00DE1AE6"/>
    <w:rsid w:val="00DE27BF"/>
    <w:rsid w:val="00DE2D8F"/>
    <w:rsid w:val="00DE4DA7"/>
    <w:rsid w:val="00DE73D2"/>
    <w:rsid w:val="00DF210A"/>
    <w:rsid w:val="00DF29A8"/>
    <w:rsid w:val="00DF4D80"/>
    <w:rsid w:val="00DF66C9"/>
    <w:rsid w:val="00E01598"/>
    <w:rsid w:val="00E042CC"/>
    <w:rsid w:val="00E0509C"/>
    <w:rsid w:val="00E05534"/>
    <w:rsid w:val="00E06D7E"/>
    <w:rsid w:val="00E10655"/>
    <w:rsid w:val="00E11C69"/>
    <w:rsid w:val="00E12544"/>
    <w:rsid w:val="00E1271C"/>
    <w:rsid w:val="00E16252"/>
    <w:rsid w:val="00E17766"/>
    <w:rsid w:val="00E22263"/>
    <w:rsid w:val="00E27588"/>
    <w:rsid w:val="00E27BE7"/>
    <w:rsid w:val="00E30DFD"/>
    <w:rsid w:val="00E31220"/>
    <w:rsid w:val="00E34F85"/>
    <w:rsid w:val="00E350B2"/>
    <w:rsid w:val="00E36573"/>
    <w:rsid w:val="00E374EF"/>
    <w:rsid w:val="00E42291"/>
    <w:rsid w:val="00E4317A"/>
    <w:rsid w:val="00E4570D"/>
    <w:rsid w:val="00E45AFE"/>
    <w:rsid w:val="00E47E1F"/>
    <w:rsid w:val="00E5257E"/>
    <w:rsid w:val="00E529B1"/>
    <w:rsid w:val="00E52C0F"/>
    <w:rsid w:val="00E53328"/>
    <w:rsid w:val="00E54971"/>
    <w:rsid w:val="00E5730B"/>
    <w:rsid w:val="00E6135F"/>
    <w:rsid w:val="00E70D1A"/>
    <w:rsid w:val="00E711D6"/>
    <w:rsid w:val="00E71E0B"/>
    <w:rsid w:val="00E72860"/>
    <w:rsid w:val="00E77332"/>
    <w:rsid w:val="00E81889"/>
    <w:rsid w:val="00E826E8"/>
    <w:rsid w:val="00E82AAB"/>
    <w:rsid w:val="00E83675"/>
    <w:rsid w:val="00E91CD7"/>
    <w:rsid w:val="00E92E00"/>
    <w:rsid w:val="00E93070"/>
    <w:rsid w:val="00E94CDC"/>
    <w:rsid w:val="00EA3711"/>
    <w:rsid w:val="00EA449C"/>
    <w:rsid w:val="00EA5DC8"/>
    <w:rsid w:val="00EA7E91"/>
    <w:rsid w:val="00EB0E8D"/>
    <w:rsid w:val="00EB1514"/>
    <w:rsid w:val="00EB2D2F"/>
    <w:rsid w:val="00EB46E6"/>
    <w:rsid w:val="00EB4866"/>
    <w:rsid w:val="00EB4A6E"/>
    <w:rsid w:val="00EC5EEA"/>
    <w:rsid w:val="00ED05A5"/>
    <w:rsid w:val="00ED4564"/>
    <w:rsid w:val="00ED5052"/>
    <w:rsid w:val="00EE0BF8"/>
    <w:rsid w:val="00EE15C8"/>
    <w:rsid w:val="00EE1D75"/>
    <w:rsid w:val="00EE354C"/>
    <w:rsid w:val="00EE361F"/>
    <w:rsid w:val="00EE5C8F"/>
    <w:rsid w:val="00EE6DE0"/>
    <w:rsid w:val="00EE7640"/>
    <w:rsid w:val="00EF167A"/>
    <w:rsid w:val="00EF16D7"/>
    <w:rsid w:val="00EF1866"/>
    <w:rsid w:val="00EF19B3"/>
    <w:rsid w:val="00EF1FD0"/>
    <w:rsid w:val="00EF28E6"/>
    <w:rsid w:val="00EF4148"/>
    <w:rsid w:val="00EF431D"/>
    <w:rsid w:val="00EF680D"/>
    <w:rsid w:val="00EF707A"/>
    <w:rsid w:val="00F00D37"/>
    <w:rsid w:val="00F0292E"/>
    <w:rsid w:val="00F0375B"/>
    <w:rsid w:val="00F1320F"/>
    <w:rsid w:val="00F24D92"/>
    <w:rsid w:val="00F25038"/>
    <w:rsid w:val="00F267A6"/>
    <w:rsid w:val="00F26FEB"/>
    <w:rsid w:val="00F3113D"/>
    <w:rsid w:val="00F3259D"/>
    <w:rsid w:val="00F32A85"/>
    <w:rsid w:val="00F32CF3"/>
    <w:rsid w:val="00F32DA6"/>
    <w:rsid w:val="00F374A8"/>
    <w:rsid w:val="00F40F60"/>
    <w:rsid w:val="00F458FB"/>
    <w:rsid w:val="00F4664A"/>
    <w:rsid w:val="00F46B5A"/>
    <w:rsid w:val="00F507E3"/>
    <w:rsid w:val="00F53E63"/>
    <w:rsid w:val="00F565E7"/>
    <w:rsid w:val="00F608E9"/>
    <w:rsid w:val="00F630B8"/>
    <w:rsid w:val="00F65C5D"/>
    <w:rsid w:val="00F65E3A"/>
    <w:rsid w:val="00F65E50"/>
    <w:rsid w:val="00F66907"/>
    <w:rsid w:val="00F70217"/>
    <w:rsid w:val="00F7197F"/>
    <w:rsid w:val="00F73836"/>
    <w:rsid w:val="00F739B8"/>
    <w:rsid w:val="00F759A4"/>
    <w:rsid w:val="00F763F4"/>
    <w:rsid w:val="00F7682D"/>
    <w:rsid w:val="00F76A90"/>
    <w:rsid w:val="00F80955"/>
    <w:rsid w:val="00F814FB"/>
    <w:rsid w:val="00F841AE"/>
    <w:rsid w:val="00F86753"/>
    <w:rsid w:val="00F95147"/>
    <w:rsid w:val="00F96057"/>
    <w:rsid w:val="00FA239B"/>
    <w:rsid w:val="00FA35D7"/>
    <w:rsid w:val="00FA3E36"/>
    <w:rsid w:val="00FA564C"/>
    <w:rsid w:val="00FA57BB"/>
    <w:rsid w:val="00FA73BF"/>
    <w:rsid w:val="00FB2501"/>
    <w:rsid w:val="00FB2756"/>
    <w:rsid w:val="00FB6FA7"/>
    <w:rsid w:val="00FC1604"/>
    <w:rsid w:val="00FC40C9"/>
    <w:rsid w:val="00FC4AD9"/>
    <w:rsid w:val="00FC523E"/>
    <w:rsid w:val="00FC6BE7"/>
    <w:rsid w:val="00FC72BB"/>
    <w:rsid w:val="00FC7803"/>
    <w:rsid w:val="00FD0A09"/>
    <w:rsid w:val="00FD3252"/>
    <w:rsid w:val="00FD47C8"/>
    <w:rsid w:val="00FD4829"/>
    <w:rsid w:val="00FD4992"/>
    <w:rsid w:val="00FE377F"/>
    <w:rsid w:val="00FE3839"/>
    <w:rsid w:val="00FE3FD6"/>
    <w:rsid w:val="00FE406E"/>
    <w:rsid w:val="00FE4C36"/>
    <w:rsid w:val="00FE5128"/>
    <w:rsid w:val="00FE609A"/>
    <w:rsid w:val="00FE711E"/>
    <w:rsid w:val="00FF0A30"/>
    <w:rsid w:val="00FF0CBB"/>
    <w:rsid w:val="00FF20A3"/>
    <w:rsid w:val="00FF4836"/>
    <w:rsid w:val="00FF4E92"/>
    <w:rsid w:val="00FF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6E7905"/>
  <w15:chartTrackingRefBased/>
  <w15:docId w15:val="{577DEFA6-1112-4663-A647-695E7A18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68"/>
    <w:lsdException w:name="Plain Table 2" w:uiPriority="69"/>
    <w:lsdException w:name="Plain Table 3" w:uiPriority="70" w:qFormat="1"/>
    <w:lsdException w:name="Plain Table 4" w:uiPriority="71" w:qFormat="1"/>
    <w:lsdException w:name="Plain Table 5" w:uiPriority="72" w:qFormat="1"/>
    <w:lsdException w:name="Grid Table Light" w:uiPriority="73" w:qFormat="1"/>
    <w:lsdException w:name="Grid Table 1 Light" w:uiPriority="60" w:qFormat="1"/>
    <w:lsdException w:name="Grid Table 2" w:uiPriority="61"/>
    <w:lsdException w:name="Grid Table 3" w:uiPriority="62" w:qFormat="1"/>
    <w:lsdException w:name="Grid Table 4" w:uiPriority="63"/>
    <w:lsdException w:name="Grid Table 5 Dark" w:uiPriority="64"/>
    <w:lsdException w:name="Grid Table 6 Colorful" w:uiPriority="65" w:qFormat="1"/>
    <w:lsdException w:name="Grid Table 7 Colorful" w:uiPriority="66" w:qFormat="1"/>
    <w:lsdException w:name="Grid Table 1 Light Accent 1" w:uiPriority="67" w:qFormat="1"/>
    <w:lsdException w:name="Grid Table 2 Accent 1" w:uiPriority="68" w:qFormat="1"/>
    <w:lsdException w:name="Grid Table 3 Accent 1" w:uiPriority="69" w:qFormat="1"/>
    <w:lsdException w:name="Grid Table 4 Accent 1" w:uiPriority="70"/>
    <w:lsdException w:name="Grid Table 5 Dark Accent 1" w:uiPriority="71" w:qFormat="1"/>
    <w:lsdException w:name="Grid Table 6 Colorful Accent 1" w:uiPriority="72"/>
    <w:lsdException w:name="Grid Table 7 Colorful Accent 1" w:uiPriority="73"/>
    <w:lsdException w:name="Grid Table 1 Light Accent 2" w:uiPriority="19" w:qFormat="1"/>
    <w:lsdException w:name="Grid Table 2 Accent 2" w:uiPriority="21" w:qFormat="1"/>
    <w:lsdException w:name="Grid Table 3 Accent 2" w:uiPriority="31" w:qFormat="1"/>
    <w:lsdException w:name="Grid Table 4 Accent 2" w:uiPriority="32" w:qFormat="1"/>
    <w:lsdException w:name="Grid Table 5 Dark Accent 2" w:uiPriority="33" w:qFormat="1"/>
    <w:lsdException w:name="Grid Table 6 Colorful Accent 2" w:uiPriority="37"/>
    <w:lsdException w:name="Grid Table 7 Colorful Accent 2" w:uiPriority="39" w:qFormat="1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7B57"/>
    <w:rPr>
      <w:rFonts w:ascii="Arial" w:hAnsi="Arial"/>
      <w:sz w:val="24"/>
      <w:lang w:val="en-CA"/>
    </w:rPr>
  </w:style>
  <w:style w:type="paragraph" w:styleId="Heading1">
    <w:name w:val="heading 1"/>
    <w:basedOn w:val="Normal"/>
    <w:next w:val="Normal"/>
    <w:qFormat/>
    <w:rsid w:val="005A7B57"/>
    <w:pPr>
      <w:keepNext/>
      <w:outlineLvl w:val="0"/>
    </w:pPr>
    <w:rPr>
      <w:rFonts w:asciiTheme="minorHAnsi" w:hAnsiTheme="minorHAnsi"/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</w:style>
  <w:style w:type="paragraph" w:styleId="DocumentMap">
    <w:name w:val="Document Map"/>
    <w:basedOn w:val="Normal"/>
    <w:link w:val="DocumentMapChar"/>
    <w:rsid w:val="00CC7ED4"/>
    <w:rPr>
      <w:rFonts w:ascii="Lucida Grande" w:hAnsi="Lucida Grande"/>
      <w:szCs w:val="24"/>
    </w:rPr>
  </w:style>
  <w:style w:type="character" w:customStyle="1" w:styleId="DocumentMapChar">
    <w:name w:val="Document Map Char"/>
    <w:link w:val="DocumentMap"/>
    <w:rsid w:val="00CC7ED4"/>
    <w:rPr>
      <w:rFonts w:ascii="Lucida Grande" w:hAnsi="Lucida Grande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277BB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77BB4"/>
    <w:rPr>
      <w:lang w:eastAsia="en-US"/>
    </w:rPr>
  </w:style>
  <w:style w:type="paragraph" w:styleId="Footer">
    <w:name w:val="footer"/>
    <w:basedOn w:val="Normal"/>
    <w:link w:val="FooterChar"/>
    <w:rsid w:val="00277BB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77BB4"/>
    <w:rPr>
      <w:lang w:eastAsia="en-US"/>
    </w:rPr>
  </w:style>
  <w:style w:type="character" w:styleId="CommentReference">
    <w:name w:val="annotation reference"/>
    <w:rsid w:val="00680AF4"/>
    <w:rPr>
      <w:sz w:val="18"/>
      <w:szCs w:val="18"/>
    </w:rPr>
  </w:style>
  <w:style w:type="paragraph" w:styleId="CommentText">
    <w:name w:val="annotation text"/>
    <w:basedOn w:val="Normal"/>
    <w:link w:val="CommentTextChar"/>
    <w:rsid w:val="00680AF4"/>
    <w:rPr>
      <w:szCs w:val="24"/>
    </w:rPr>
  </w:style>
  <w:style w:type="character" w:customStyle="1" w:styleId="CommentTextChar">
    <w:name w:val="Comment Text Char"/>
    <w:link w:val="CommentText"/>
    <w:rsid w:val="00680AF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680AF4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680AF4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680AF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680AF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rsid w:val="000B65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7A7F"/>
    <w:pPr>
      <w:spacing w:after="160" w:line="259" w:lineRule="auto"/>
      <w:ind w:left="720"/>
      <w:contextualSpacing/>
    </w:pPr>
    <w:rPr>
      <w:rFonts w:asciiTheme="minorHAnsi"/>
      <w:sz w:val="22"/>
      <w:szCs w:val="22"/>
      <w:lang w:eastAsia="en-CA"/>
    </w:rPr>
  </w:style>
  <w:style w:type="paragraph" w:customStyle="1" w:styleId="LabSection">
    <w:name w:val="Lab Section"/>
    <w:basedOn w:val="Normal"/>
    <w:next w:val="Normal"/>
    <w:qFormat/>
    <w:rsid w:val="003B5175"/>
    <w:pPr>
      <w:keepNext/>
      <w:numPr>
        <w:numId w:val="1"/>
      </w:numPr>
      <w:spacing w:before="240" w:after="120"/>
    </w:pPr>
    <w:rPr>
      <w:b/>
      <w:bCs/>
      <w:iCs/>
      <w:szCs w:val="22"/>
      <w:lang w:val="en-US"/>
    </w:rPr>
  </w:style>
  <w:style w:type="paragraph" w:customStyle="1" w:styleId="TableText">
    <w:name w:val="Table Text"/>
    <w:basedOn w:val="Normal"/>
    <w:link w:val="TableTextChar"/>
    <w:qFormat/>
    <w:rsid w:val="003B5175"/>
    <w:pPr>
      <w:keepNext/>
      <w:spacing w:before="60" w:after="60"/>
    </w:pPr>
    <w:rPr>
      <w:rFonts w:eastAsia="Calibri"/>
      <w:lang w:val="en-US"/>
    </w:rPr>
  </w:style>
  <w:style w:type="character" w:customStyle="1" w:styleId="TableTextChar">
    <w:name w:val="Table Text Char"/>
    <w:link w:val="TableText"/>
    <w:rsid w:val="003B5175"/>
    <w:rPr>
      <w:rFonts w:ascii="Arial" w:eastAsia="Calibri" w:hAnsi="Arial"/>
    </w:rPr>
  </w:style>
  <w:style w:type="paragraph" w:customStyle="1" w:styleId="TableHeading">
    <w:name w:val="Table Heading"/>
    <w:basedOn w:val="Normal"/>
    <w:qFormat/>
    <w:rsid w:val="003B5175"/>
    <w:pPr>
      <w:keepNext/>
      <w:spacing w:before="120" w:after="120" w:line="276" w:lineRule="auto"/>
      <w:jc w:val="center"/>
    </w:pPr>
    <w:rPr>
      <w:rFonts w:eastAsia="Calibri"/>
      <w:b/>
      <w:szCs w:val="22"/>
      <w:lang w:val="en-US"/>
    </w:rPr>
  </w:style>
  <w:style w:type="paragraph" w:customStyle="1" w:styleId="ReflectionQ">
    <w:name w:val="Reflection Q"/>
    <w:basedOn w:val="Normal"/>
    <w:qFormat/>
    <w:rsid w:val="003B5175"/>
    <w:pPr>
      <w:numPr>
        <w:ilvl w:val="1"/>
        <w:numId w:val="1"/>
      </w:numPr>
      <w:spacing w:before="120" w:after="120"/>
    </w:pPr>
    <w:rPr>
      <w:rFonts w:eastAsia="Calibri"/>
      <w:szCs w:val="22"/>
      <w:lang w:val="en-US"/>
    </w:rPr>
  </w:style>
  <w:style w:type="numbering" w:customStyle="1" w:styleId="SectionList">
    <w:name w:val="Section_List"/>
    <w:basedOn w:val="NoList"/>
    <w:uiPriority w:val="99"/>
    <w:rsid w:val="003B5175"/>
    <w:pPr>
      <w:numPr>
        <w:numId w:val="1"/>
      </w:numPr>
    </w:pPr>
  </w:style>
  <w:style w:type="paragraph" w:styleId="NoSpacing">
    <w:name w:val="No Spacing"/>
    <w:uiPriority w:val="1"/>
    <w:qFormat/>
    <w:rsid w:val="002E4861"/>
    <w:rPr>
      <w:rFonts w:asciiTheme="minorHAnsi" w:eastAsiaTheme="minorHAnsi" w:hAnsiTheme="minorHAnsi" w:cstheme="minorBidi"/>
      <w:sz w:val="22"/>
      <w:szCs w:val="22"/>
      <w:lang w:val="en-CA"/>
    </w:rPr>
  </w:style>
  <w:style w:type="character" w:styleId="Strong">
    <w:name w:val="Strong"/>
    <w:basedOn w:val="DefaultParagraphFont"/>
    <w:uiPriority w:val="22"/>
    <w:qFormat/>
    <w:rsid w:val="00346280"/>
    <w:rPr>
      <w:b/>
      <w:bCs/>
    </w:rPr>
  </w:style>
  <w:style w:type="paragraph" w:styleId="NormalWeb">
    <w:name w:val="Normal (Web)"/>
    <w:basedOn w:val="Normal"/>
    <w:uiPriority w:val="99"/>
    <w:unhideWhenUsed/>
    <w:rsid w:val="003F5841"/>
    <w:pPr>
      <w:spacing w:before="100" w:beforeAutospacing="1" w:after="100" w:afterAutospacing="1"/>
    </w:pPr>
    <w:rPr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5174D"/>
    <w:pPr>
      <w:widowControl w:val="0"/>
      <w:spacing w:before="71"/>
      <w:ind w:left="112"/>
    </w:pPr>
    <w:rPr>
      <w:rFonts w:eastAsia="Arial" w:cs="Arial"/>
      <w:sz w:val="22"/>
      <w:szCs w:val="22"/>
      <w:lang w:val="en-US"/>
    </w:rPr>
  </w:style>
  <w:style w:type="character" w:styleId="Hyperlink">
    <w:name w:val="Hyperlink"/>
    <w:basedOn w:val="DefaultParagraphFont"/>
    <w:rsid w:val="00533B96"/>
    <w:rPr>
      <w:color w:val="0563C1" w:themeColor="hyperlink"/>
      <w:u w:val="single"/>
    </w:rPr>
  </w:style>
  <w:style w:type="paragraph" w:customStyle="1" w:styleId="SEN-Text">
    <w:name w:val="SEN-Text"/>
    <w:basedOn w:val="Normal"/>
    <w:qFormat/>
    <w:rsid w:val="005A7B57"/>
    <w:pPr>
      <w:spacing w:before="100" w:beforeAutospacing="1" w:after="100" w:afterAutospacing="1"/>
    </w:pPr>
    <w:rPr>
      <w:rFonts w:eastAsiaTheme="minorEastAsia" w:cs="Arial"/>
      <w:color w:val="000000" w:themeColor="text1"/>
      <w:szCs w:val="22"/>
      <w:lang w:val="en"/>
    </w:rPr>
  </w:style>
  <w:style w:type="paragraph" w:customStyle="1" w:styleId="SEN-Subheading-Black">
    <w:name w:val="SEN-Subheading-Black"/>
    <w:basedOn w:val="Normal"/>
    <w:next w:val="SEN-Text"/>
    <w:qFormat/>
    <w:rsid w:val="005A7B57"/>
    <w:pPr>
      <w:spacing w:before="100" w:beforeAutospacing="1" w:after="100" w:afterAutospacing="1"/>
    </w:pPr>
    <w:rPr>
      <w:rFonts w:eastAsiaTheme="minorEastAsia" w:cs="Arial"/>
      <w:b/>
      <w:bCs/>
      <w:color w:val="000000" w:themeColor="text1"/>
      <w:sz w:val="28"/>
      <w:szCs w:val="24"/>
      <w:lang w:val="en-US"/>
    </w:rPr>
  </w:style>
  <w:style w:type="paragraph" w:customStyle="1" w:styleId="SEN-Heading-Black">
    <w:name w:val="SEN-Heading-Black"/>
    <w:basedOn w:val="Normal"/>
    <w:next w:val="Normal"/>
    <w:qFormat/>
    <w:rsid w:val="005A7B57"/>
    <w:pPr>
      <w:spacing w:before="100" w:beforeAutospacing="1" w:after="100" w:afterAutospacing="1"/>
      <w:outlineLvl w:val="2"/>
    </w:pPr>
    <w:rPr>
      <w:rFonts w:cs="Arial"/>
      <w:b/>
      <w:bCs/>
      <w:color w:val="000000" w:themeColor="text1"/>
      <w:sz w:val="36"/>
      <w:szCs w:val="24"/>
      <w:lang w:val="en-US"/>
    </w:rPr>
  </w:style>
  <w:style w:type="paragraph" w:customStyle="1" w:styleId="SEN-Heading-Red">
    <w:name w:val="SEN-Heading-Red"/>
    <w:basedOn w:val="Normal"/>
    <w:next w:val="SEN-Subheading-Black"/>
    <w:qFormat/>
    <w:rsid w:val="005A7B57"/>
    <w:pPr>
      <w:spacing w:before="100" w:beforeAutospacing="1" w:after="100" w:afterAutospacing="1"/>
      <w:outlineLvl w:val="1"/>
    </w:pPr>
    <w:rPr>
      <w:rFonts w:cs="Arial"/>
      <w:b/>
      <w:color w:val="E50000"/>
      <w:kern w:val="36"/>
      <w:sz w:val="36"/>
      <w:szCs w:val="28"/>
    </w:rPr>
  </w:style>
  <w:style w:type="character" w:styleId="FollowedHyperlink">
    <w:name w:val="FollowedHyperlink"/>
    <w:basedOn w:val="DefaultParagraphFont"/>
    <w:rsid w:val="009A074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0F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5408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eb.microsoftstream.com/video/1c85bfc9-98d1-41f8-bcd2-87929881f029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eb.microsoftstream.com/video/2a344476-18b2-46b3-8963-90fcb8c9df73" TargetMode="External"/><Relationship Id="rId17" Type="http://schemas.openxmlformats.org/officeDocument/2006/relationships/image" Target="media/image5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zanne.abraham\AppData\Local\Temp\OneNote\16.0\NT\0\Exam%20Docu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CFA72F324842B5BE52B181415F9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C37DC-B0A6-41FC-B343-87149DAEB5C0}"/>
      </w:docPartPr>
      <w:docPartBody>
        <w:p w:rsidR="00C26265" w:rsidRDefault="00423BBD" w:rsidP="00423BBD">
          <w:pPr>
            <w:pStyle w:val="8BCFA72F324842B5BE52B181415F944F4"/>
          </w:pPr>
          <w:r w:rsidRPr="001D06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15B4015F7D498DBFDCCD78199D5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D1B45-5D9B-4E55-8ECD-024FDB0973D5}"/>
      </w:docPartPr>
      <w:docPartBody>
        <w:p w:rsidR="00B01AD1" w:rsidRDefault="00423BBD" w:rsidP="00423BBD">
          <w:pPr>
            <w:pStyle w:val="3715B4015F7D498DBFDCCD78199D5FC61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A1E1F34DA54857901A35493B096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ED7F7-1DDA-48EF-8463-1AAE4ED3EE26}"/>
      </w:docPartPr>
      <w:docPartBody>
        <w:p w:rsidR="00B01AD1" w:rsidRDefault="00423BBD" w:rsidP="00423BBD">
          <w:pPr>
            <w:pStyle w:val="46A1E1F34DA54857901A35493B09642D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869DD6674D477A86C7D9ED4044A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4BA83-2DE2-4155-B7F8-ABECAB242EBC}"/>
      </w:docPartPr>
      <w:docPartBody>
        <w:p w:rsidR="00B01AD1" w:rsidRDefault="00423BBD" w:rsidP="00423BBD">
          <w:pPr>
            <w:pStyle w:val="29869DD6674D477A86C7D9ED4044A957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EA5DB6CE684DED963E49DADC100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A3480-F640-46C8-B9B8-95D4E82C5D63}"/>
      </w:docPartPr>
      <w:docPartBody>
        <w:p w:rsidR="00B01AD1" w:rsidRDefault="00423BBD" w:rsidP="00423BBD">
          <w:pPr>
            <w:pStyle w:val="20EA5DB6CE684DED963E49DADC1005A4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994AB288004A0BA5492AABB203D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120CC-27B6-4F24-9C87-97E78330158A}"/>
      </w:docPartPr>
      <w:docPartBody>
        <w:p w:rsidR="00B01AD1" w:rsidRDefault="00423BBD" w:rsidP="00423BBD">
          <w:pPr>
            <w:pStyle w:val="DA994AB288004A0BA5492AABB203D970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AA138A3C5049C3BBF5909858280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821CE-2E34-49FB-87E4-8306251257DE}"/>
      </w:docPartPr>
      <w:docPartBody>
        <w:p w:rsidR="00B01AD1" w:rsidRDefault="00423BBD" w:rsidP="00423BBD">
          <w:pPr>
            <w:pStyle w:val="D6AA138A3C5049C3BBF5909858280B7C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97135D413240378576AEC9A8D95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E7CAB-3750-4AB9-A871-0B78359F5CAA}"/>
      </w:docPartPr>
      <w:docPartBody>
        <w:p w:rsidR="00B01AD1" w:rsidRDefault="00423BBD" w:rsidP="00423BBD">
          <w:pPr>
            <w:pStyle w:val="F497135D413240378576AEC9A8D9561F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C133814D094288ACEF0AEB781CB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B6434-4B73-402F-86B3-29C8946B14A4}"/>
      </w:docPartPr>
      <w:docPartBody>
        <w:p w:rsidR="00B01AD1" w:rsidRDefault="00423BBD" w:rsidP="00423BBD">
          <w:pPr>
            <w:pStyle w:val="B4C133814D094288ACEF0AEB781CBFE2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F9BDCD4AF14D018B51197527EF7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42356-9E9F-4371-A304-865226585207}"/>
      </w:docPartPr>
      <w:docPartBody>
        <w:p w:rsidR="00B01AD1" w:rsidRDefault="00423BBD" w:rsidP="00423BBD">
          <w:pPr>
            <w:pStyle w:val="0DF9BDCD4AF14D018B51197527EF7D67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DF4715EBF84401A5DD7C798F058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E1D0C-37AF-42FF-9A6D-6F2BB1F00F1C}"/>
      </w:docPartPr>
      <w:docPartBody>
        <w:p w:rsidR="00B01AD1" w:rsidRDefault="00423BBD" w:rsidP="00423BBD">
          <w:pPr>
            <w:pStyle w:val="CDDF4715EBF84401A5DD7C798F05845F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7DE538A775439885E348468C0DE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2AC2-E643-45F7-827E-4CAC6D78B803}"/>
      </w:docPartPr>
      <w:docPartBody>
        <w:p w:rsidR="00B01AD1" w:rsidRDefault="00423BBD" w:rsidP="00423BBD">
          <w:pPr>
            <w:pStyle w:val="367DE538A775439885E348468C0DEC0A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79A55422C4D3DB5470D1CD3151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0327B-E96D-4DA3-AF75-76C8C3F57067}"/>
      </w:docPartPr>
      <w:docPartBody>
        <w:p w:rsidR="00B01AD1" w:rsidRDefault="00423BBD" w:rsidP="00423BBD">
          <w:pPr>
            <w:pStyle w:val="EA279A55422C4D3DB5470D1CD3151A0C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400A42241F44D6AD3F2B1CBBA8B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0F31C-9C19-43F2-9719-3744B01C3106}"/>
      </w:docPartPr>
      <w:docPartBody>
        <w:p w:rsidR="00B01AD1" w:rsidRDefault="00423BBD" w:rsidP="00423BBD">
          <w:pPr>
            <w:pStyle w:val="82400A42241F44D6AD3F2B1CBBA8B5E1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06B78EB04842E78E991C35FA1FB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B8F2A-25B0-47FC-8D1A-FA1AED241162}"/>
      </w:docPartPr>
      <w:docPartBody>
        <w:p w:rsidR="00B01AD1" w:rsidRDefault="00423BBD" w:rsidP="00423BBD">
          <w:pPr>
            <w:pStyle w:val="BD06B78EB04842E78E991C35FA1FB709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234D96E1A443B88067C4F3801BB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E80D0-6D42-4612-B6EA-E3D270D61B64}"/>
      </w:docPartPr>
      <w:docPartBody>
        <w:p w:rsidR="00B01AD1" w:rsidRDefault="00423BBD" w:rsidP="00423BBD">
          <w:pPr>
            <w:pStyle w:val="F5234D96E1A443B88067C4F3801BB768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B17DB54A564D6491AD94109D54D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F7C95-F326-4FB9-BB85-FB02111ED21F}"/>
      </w:docPartPr>
      <w:docPartBody>
        <w:p w:rsidR="00B01AD1" w:rsidRDefault="00423BBD" w:rsidP="00423BBD">
          <w:pPr>
            <w:pStyle w:val="DAB17DB54A564D6491AD94109D54D568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3BF9C9EB874649ACC0AA888DAC4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CFBCD-5FC8-48CC-9A0F-A0F3765E3804}"/>
      </w:docPartPr>
      <w:docPartBody>
        <w:p w:rsidR="00B01AD1" w:rsidRDefault="00423BBD" w:rsidP="00423BBD">
          <w:pPr>
            <w:pStyle w:val="C43BF9C9EB874649ACC0AA888DAC4D88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47EF44C0C54C24A9510A3F61F1E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35BAD-246C-4393-BC6A-01B5A82FEA61}"/>
      </w:docPartPr>
      <w:docPartBody>
        <w:p w:rsidR="00B01AD1" w:rsidRDefault="00423BBD" w:rsidP="00423BBD">
          <w:pPr>
            <w:pStyle w:val="C347EF44C0C54C24A9510A3F61F1E39F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14C57A3A7748C19A631C7E75C09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D0965-5EA5-41B2-BFBB-688FD7AC1E3E}"/>
      </w:docPartPr>
      <w:docPartBody>
        <w:p w:rsidR="00B01AD1" w:rsidRDefault="00423BBD" w:rsidP="00423BBD">
          <w:pPr>
            <w:pStyle w:val="A214C57A3A7748C19A631C7E75C09B90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3B394718B248F2A743644ABD715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8DC6F-C143-4874-A217-ED2BC734E073}"/>
      </w:docPartPr>
      <w:docPartBody>
        <w:p w:rsidR="00B01AD1" w:rsidRDefault="00423BBD" w:rsidP="00423BBD">
          <w:pPr>
            <w:pStyle w:val="B73B394718B248F2A743644ABD715050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21D076E4D142F4AD34BD1D85340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564A7-9071-4E74-AB2A-1B1E4C98AFF9}"/>
      </w:docPartPr>
      <w:docPartBody>
        <w:p w:rsidR="00B01AD1" w:rsidRDefault="00423BBD" w:rsidP="00423BBD">
          <w:pPr>
            <w:pStyle w:val="B121D076E4D142F4AD34BD1D85340B19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7D8E12B25640C08400354AAED2D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80ED7-761F-4F98-A924-806EAAAE648D}"/>
      </w:docPartPr>
      <w:docPartBody>
        <w:p w:rsidR="00B01AD1" w:rsidRDefault="00423BBD" w:rsidP="00423BBD">
          <w:pPr>
            <w:pStyle w:val="C17D8E12B25640C08400354AAED2DF0D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4383C285A248A8B7E698918D3F2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3D025-084E-438A-BE53-5B7630095F62}"/>
      </w:docPartPr>
      <w:docPartBody>
        <w:p w:rsidR="00B01AD1" w:rsidRDefault="00423BBD" w:rsidP="00423BBD">
          <w:pPr>
            <w:pStyle w:val="A24383C285A248A8B7E698918D3F2C55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769F5108054B81AA58172230E39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86A7A-6040-4052-B8EC-FFA1A0BA451C}"/>
      </w:docPartPr>
      <w:docPartBody>
        <w:p w:rsidR="00B01AD1" w:rsidRDefault="00423BBD" w:rsidP="00423BBD">
          <w:pPr>
            <w:pStyle w:val="04769F5108054B81AA58172230E39060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5F344D067E42768F1E4E509694F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74037-7A88-46D9-A5D8-322958ED7DAE}"/>
      </w:docPartPr>
      <w:docPartBody>
        <w:p w:rsidR="00B01AD1" w:rsidRDefault="00423BBD" w:rsidP="00423BBD">
          <w:pPr>
            <w:pStyle w:val="AC5F344D067E42768F1E4E509694FA26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CAFFD3654D4AE59C75933FD922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27696-7254-4788-9D7A-67E1C246DA8E}"/>
      </w:docPartPr>
      <w:docPartBody>
        <w:p w:rsidR="00B01AD1" w:rsidRDefault="00423BBD" w:rsidP="00423BBD">
          <w:pPr>
            <w:pStyle w:val="7ACAFFD3654D4AE59C75933FD9229B3D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D28ACBED7E4F35B1EBF4551E8D1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73812-981E-4C53-A547-AB66FCD2766F}"/>
      </w:docPartPr>
      <w:docPartBody>
        <w:p w:rsidR="00B01AD1" w:rsidRDefault="00423BBD" w:rsidP="00423BBD">
          <w:pPr>
            <w:pStyle w:val="0CD28ACBED7E4F35B1EBF4551E8D182A"/>
          </w:pPr>
          <w:r w:rsidRPr="000233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1EB76459984230A1663CF0A747B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CC018-3007-40EA-9731-62EB4244FA65}"/>
      </w:docPartPr>
      <w:docPartBody>
        <w:p w:rsidR="00B01AD1" w:rsidRDefault="00423BBD" w:rsidP="00423BBD">
          <w:pPr>
            <w:pStyle w:val="8C1EB76459984230A1663CF0A747B2D4"/>
          </w:pPr>
          <w:r w:rsidRPr="003E15C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11"/>
    <w:rsid w:val="0026640C"/>
    <w:rsid w:val="0027545F"/>
    <w:rsid w:val="002C2F09"/>
    <w:rsid w:val="00413EAC"/>
    <w:rsid w:val="00423BBD"/>
    <w:rsid w:val="00494BA4"/>
    <w:rsid w:val="004E4FFF"/>
    <w:rsid w:val="00514822"/>
    <w:rsid w:val="00533A1F"/>
    <w:rsid w:val="00753FA2"/>
    <w:rsid w:val="00766C5B"/>
    <w:rsid w:val="007B7DF2"/>
    <w:rsid w:val="008064D8"/>
    <w:rsid w:val="008F5E84"/>
    <w:rsid w:val="00932E4E"/>
    <w:rsid w:val="009B0911"/>
    <w:rsid w:val="009E2332"/>
    <w:rsid w:val="00B01AD1"/>
    <w:rsid w:val="00BA7979"/>
    <w:rsid w:val="00C26265"/>
    <w:rsid w:val="00C33D9A"/>
    <w:rsid w:val="00C76049"/>
    <w:rsid w:val="00DF23D6"/>
    <w:rsid w:val="00E92C9D"/>
    <w:rsid w:val="00ED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23BBD"/>
    <w:rPr>
      <w:color w:val="808080"/>
    </w:rPr>
  </w:style>
  <w:style w:type="paragraph" w:customStyle="1" w:styleId="8BCFA72F324842B5BE52B181415F944F4">
    <w:name w:val="8BCFA72F324842B5BE52B181415F944F4"/>
    <w:rsid w:val="00423BBD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CA"/>
    </w:rPr>
  </w:style>
  <w:style w:type="paragraph" w:customStyle="1" w:styleId="46A1E1F34DA54857901A35493B09642D">
    <w:name w:val="46A1E1F34DA54857901A35493B09642D"/>
    <w:rsid w:val="00423BBD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CA"/>
    </w:rPr>
  </w:style>
  <w:style w:type="paragraph" w:customStyle="1" w:styleId="3715B4015F7D498DBFDCCD78199D5FC61">
    <w:name w:val="3715B4015F7D498DBFDCCD78199D5FC61"/>
    <w:rsid w:val="00423BBD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CA"/>
    </w:rPr>
  </w:style>
  <w:style w:type="paragraph" w:customStyle="1" w:styleId="29869DD6674D477A86C7D9ED4044A957">
    <w:name w:val="29869DD6674D477A86C7D9ED4044A957"/>
    <w:rsid w:val="00423BBD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CA"/>
    </w:rPr>
  </w:style>
  <w:style w:type="paragraph" w:customStyle="1" w:styleId="20EA5DB6CE684DED963E49DADC1005A4">
    <w:name w:val="20EA5DB6CE684DED963E49DADC1005A4"/>
    <w:rsid w:val="00423BBD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CA"/>
    </w:rPr>
  </w:style>
  <w:style w:type="paragraph" w:customStyle="1" w:styleId="DA994AB288004A0BA5492AABB203D970">
    <w:name w:val="DA994AB288004A0BA5492AABB203D970"/>
    <w:rsid w:val="00423BBD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CA"/>
    </w:rPr>
  </w:style>
  <w:style w:type="paragraph" w:customStyle="1" w:styleId="D6AA138A3C5049C3BBF5909858280B7C">
    <w:name w:val="D6AA138A3C5049C3BBF5909858280B7C"/>
    <w:rsid w:val="00423BBD"/>
  </w:style>
  <w:style w:type="paragraph" w:customStyle="1" w:styleId="F497135D413240378576AEC9A8D9561F">
    <w:name w:val="F497135D413240378576AEC9A8D9561F"/>
    <w:rsid w:val="00423BBD"/>
  </w:style>
  <w:style w:type="paragraph" w:customStyle="1" w:styleId="B4C133814D094288ACEF0AEB781CBFE2">
    <w:name w:val="B4C133814D094288ACEF0AEB781CBFE2"/>
    <w:rsid w:val="00423BBD"/>
  </w:style>
  <w:style w:type="paragraph" w:customStyle="1" w:styleId="0DF9BDCD4AF14D018B51197527EF7D67">
    <w:name w:val="0DF9BDCD4AF14D018B51197527EF7D67"/>
    <w:rsid w:val="00423BBD"/>
  </w:style>
  <w:style w:type="paragraph" w:customStyle="1" w:styleId="CDDF4715EBF84401A5DD7C798F05845F">
    <w:name w:val="CDDF4715EBF84401A5DD7C798F05845F"/>
    <w:rsid w:val="00423BBD"/>
  </w:style>
  <w:style w:type="paragraph" w:customStyle="1" w:styleId="367DE538A775439885E348468C0DEC0A">
    <w:name w:val="367DE538A775439885E348468C0DEC0A"/>
    <w:rsid w:val="00423BBD"/>
  </w:style>
  <w:style w:type="paragraph" w:customStyle="1" w:styleId="EA279A55422C4D3DB5470D1CD3151A0C">
    <w:name w:val="EA279A55422C4D3DB5470D1CD3151A0C"/>
    <w:rsid w:val="00423BBD"/>
  </w:style>
  <w:style w:type="paragraph" w:customStyle="1" w:styleId="82400A42241F44D6AD3F2B1CBBA8B5E1">
    <w:name w:val="82400A42241F44D6AD3F2B1CBBA8B5E1"/>
    <w:rsid w:val="00423BBD"/>
  </w:style>
  <w:style w:type="paragraph" w:customStyle="1" w:styleId="BD06B78EB04842E78E991C35FA1FB709">
    <w:name w:val="BD06B78EB04842E78E991C35FA1FB709"/>
    <w:rsid w:val="00423BBD"/>
  </w:style>
  <w:style w:type="paragraph" w:customStyle="1" w:styleId="F5234D96E1A443B88067C4F3801BB768">
    <w:name w:val="F5234D96E1A443B88067C4F3801BB768"/>
    <w:rsid w:val="00423BBD"/>
  </w:style>
  <w:style w:type="paragraph" w:customStyle="1" w:styleId="DAB17DB54A564D6491AD94109D54D568">
    <w:name w:val="DAB17DB54A564D6491AD94109D54D568"/>
    <w:rsid w:val="00423BBD"/>
  </w:style>
  <w:style w:type="paragraph" w:customStyle="1" w:styleId="C43BF9C9EB874649ACC0AA888DAC4D88">
    <w:name w:val="C43BF9C9EB874649ACC0AA888DAC4D88"/>
    <w:rsid w:val="00423BBD"/>
  </w:style>
  <w:style w:type="paragraph" w:customStyle="1" w:styleId="C347EF44C0C54C24A9510A3F61F1E39F">
    <w:name w:val="C347EF44C0C54C24A9510A3F61F1E39F"/>
    <w:rsid w:val="00423BBD"/>
  </w:style>
  <w:style w:type="paragraph" w:customStyle="1" w:styleId="A214C57A3A7748C19A631C7E75C09B90">
    <w:name w:val="A214C57A3A7748C19A631C7E75C09B90"/>
    <w:rsid w:val="00423BBD"/>
  </w:style>
  <w:style w:type="paragraph" w:customStyle="1" w:styleId="B73B394718B248F2A743644ABD715050">
    <w:name w:val="B73B394718B248F2A743644ABD715050"/>
    <w:rsid w:val="00423BBD"/>
  </w:style>
  <w:style w:type="paragraph" w:customStyle="1" w:styleId="B121D076E4D142F4AD34BD1D85340B19">
    <w:name w:val="B121D076E4D142F4AD34BD1D85340B19"/>
    <w:rsid w:val="00423BBD"/>
  </w:style>
  <w:style w:type="paragraph" w:customStyle="1" w:styleId="C17D8E12B25640C08400354AAED2DF0D">
    <w:name w:val="C17D8E12B25640C08400354AAED2DF0D"/>
    <w:rsid w:val="00423BBD"/>
  </w:style>
  <w:style w:type="paragraph" w:customStyle="1" w:styleId="A24383C285A248A8B7E698918D3F2C55">
    <w:name w:val="A24383C285A248A8B7E698918D3F2C55"/>
    <w:rsid w:val="00423BBD"/>
  </w:style>
  <w:style w:type="paragraph" w:customStyle="1" w:styleId="04769F5108054B81AA58172230E39060">
    <w:name w:val="04769F5108054B81AA58172230E39060"/>
    <w:rsid w:val="00423BBD"/>
  </w:style>
  <w:style w:type="paragraph" w:customStyle="1" w:styleId="AC5F344D067E42768F1E4E509694FA26">
    <w:name w:val="AC5F344D067E42768F1E4E509694FA26"/>
    <w:rsid w:val="00423BBD"/>
  </w:style>
  <w:style w:type="paragraph" w:customStyle="1" w:styleId="7ACAFFD3654D4AE59C75933FD9229B3D">
    <w:name w:val="7ACAFFD3654D4AE59C75933FD9229B3D"/>
    <w:rsid w:val="00423BBD"/>
  </w:style>
  <w:style w:type="paragraph" w:customStyle="1" w:styleId="0CD28ACBED7E4F35B1EBF4551E8D182A">
    <w:name w:val="0CD28ACBED7E4F35B1EBF4551E8D182A"/>
    <w:rsid w:val="00423BBD"/>
  </w:style>
  <w:style w:type="paragraph" w:customStyle="1" w:styleId="8C1EB76459984230A1663CF0A747B2D4">
    <w:name w:val="8C1EB76459984230A1663CF0A747B2D4"/>
    <w:rsid w:val="00423B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C5B5CA9F14B439AD2CB201EB84C2C" ma:contentTypeVersion="12" ma:contentTypeDescription="Create a new document." ma:contentTypeScope="" ma:versionID="1d61b175c350290d00557c3676ec04b0">
  <xsd:schema xmlns:xsd="http://www.w3.org/2001/XMLSchema" xmlns:xs="http://www.w3.org/2001/XMLSchema" xmlns:p="http://schemas.microsoft.com/office/2006/metadata/properties" xmlns:ns2="472cd142-c075-4000-b0da-7ea4cfdb10e0" xmlns:ns3="c1fe6c71-017e-4fef-9aa1-11f9bf3e99fa" targetNamespace="http://schemas.microsoft.com/office/2006/metadata/properties" ma:root="true" ma:fieldsID="6e6fdeb2af02591dc5842f239d372488" ns2:_="" ns3:_="">
    <xsd:import namespace="472cd142-c075-4000-b0da-7ea4cfdb10e0"/>
    <xsd:import namespace="c1fe6c71-017e-4fef-9aa1-11f9bf3e99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cd142-c075-4000-b0da-7ea4cfdb1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e6c71-017e-4fef-9aa1-11f9bf3e99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A50A94-6B25-40EC-8BD8-694C98BB17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1F14A1-F1B8-4FE6-B98D-756AFEE17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2cd142-c075-4000-b0da-7ea4cfdb10e0"/>
    <ds:schemaRef ds:uri="c1fe6c71-017e-4fef-9aa1-11f9bf3e99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A56689-06C8-4A05-9A34-641ADC8CF2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CE6052-A857-42C3-85BC-E17AFDA2FF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Exam Document Template</Template>
  <TotalTime>85</TotalTime>
  <Pages>10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dtrinh</dc:creator>
  <cp:keywords/>
  <cp:lastModifiedBy>Greemesh Basnet</cp:lastModifiedBy>
  <cp:revision>34</cp:revision>
  <cp:lastPrinted>2020-05-09T07:17:00Z</cp:lastPrinted>
  <dcterms:created xsi:type="dcterms:W3CDTF">2023-01-19T18:16:00Z</dcterms:created>
  <dcterms:modified xsi:type="dcterms:W3CDTF">2023-01-24T02:39:00Z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0x0101000CDC5B5CA9F14B439AD2CB201EB84C2C</vt:lpwstr>
  </property>
</Properties>
</file>