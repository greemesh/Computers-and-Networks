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523C" w14:textId="101F9224" w:rsidR="000B65AE" w:rsidRPr="0016565C" w:rsidRDefault="009459D3" w:rsidP="00E30994">
      <w:pPr>
        <w:pStyle w:val="SEN-Heading-Black"/>
        <w:tabs>
          <w:tab w:val="right" w:pos="10440"/>
        </w:tabs>
      </w:pPr>
      <w:r>
        <w:t>LAN Network Setup</w:t>
      </w:r>
      <w:r w:rsidR="001F29E2">
        <w:tab/>
      </w:r>
      <w:r w:rsidR="002F75B8">
        <w:rPr>
          <w:noProof/>
        </w:rPr>
        <w:drawing>
          <wp:inline distT="0" distB="0" distL="0" distR="0" wp14:anchorId="2636275A" wp14:editId="06906AFC">
            <wp:extent cx="3346704" cy="3657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04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  <w:tblCaption w:val="Term, COurse Name, Course Code, and Exam Version"/>
      </w:tblPr>
      <w:tblGrid>
        <w:gridCol w:w="1705"/>
        <w:gridCol w:w="5040"/>
        <w:gridCol w:w="2160"/>
        <w:gridCol w:w="1350"/>
      </w:tblGrid>
      <w:tr w:rsidR="00064FCE" w:rsidRPr="00064FCE" w14:paraId="24BEA8BF" w14:textId="77777777" w:rsidTr="00084903">
        <w:trPr>
          <w:trHeight w:val="350"/>
          <w:tblHeader/>
        </w:trPr>
        <w:tc>
          <w:tcPr>
            <w:tcW w:w="1705" w:type="dxa"/>
            <w:shd w:val="clear" w:color="auto" w:fill="000000" w:themeFill="text1"/>
            <w:vAlign w:val="center"/>
          </w:tcPr>
          <w:p w14:paraId="1BF79B1F" w14:textId="77777777" w:rsidR="000B65AE" w:rsidRPr="00485BA7" w:rsidRDefault="000B65AE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 w:rsidRPr="00485BA7">
              <w:rPr>
                <w:rFonts w:cs="Arial"/>
                <w:color w:val="FFFFFF" w:themeColor="background1"/>
                <w:sz w:val="22"/>
              </w:rPr>
              <w:t>TERM</w:t>
            </w:r>
          </w:p>
        </w:tc>
        <w:tc>
          <w:tcPr>
            <w:tcW w:w="5040" w:type="dxa"/>
            <w:shd w:val="clear" w:color="auto" w:fill="000000" w:themeFill="text1"/>
            <w:vAlign w:val="center"/>
          </w:tcPr>
          <w:p w14:paraId="0506A724" w14:textId="771D809D" w:rsidR="000B65AE" w:rsidRPr="00485BA7" w:rsidRDefault="00ED4A23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>
              <w:rPr>
                <w:rFonts w:cs="Arial"/>
                <w:color w:val="FFFFFF" w:themeColor="background1"/>
                <w:sz w:val="22"/>
              </w:rPr>
              <w:t>NAME – Student ID</w:t>
            </w:r>
          </w:p>
        </w:tc>
        <w:tc>
          <w:tcPr>
            <w:tcW w:w="2160" w:type="dxa"/>
            <w:shd w:val="clear" w:color="auto" w:fill="000000" w:themeFill="text1"/>
            <w:vAlign w:val="center"/>
          </w:tcPr>
          <w:p w14:paraId="6B46D05D" w14:textId="77777777" w:rsidR="000B65AE" w:rsidRPr="00485BA7" w:rsidRDefault="000B65AE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 w:rsidRPr="00485BA7">
              <w:rPr>
                <w:rFonts w:cs="Arial"/>
                <w:color w:val="FFFFFF" w:themeColor="background1"/>
                <w:sz w:val="22"/>
              </w:rPr>
              <w:t>COURSE CODE</w:t>
            </w:r>
          </w:p>
        </w:tc>
        <w:tc>
          <w:tcPr>
            <w:tcW w:w="1350" w:type="dxa"/>
            <w:shd w:val="clear" w:color="auto" w:fill="000000" w:themeFill="text1"/>
            <w:vAlign w:val="center"/>
          </w:tcPr>
          <w:p w14:paraId="16B47A25" w14:textId="6BF5DC48" w:rsidR="000B65AE" w:rsidRPr="00485BA7" w:rsidRDefault="009D7B4F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>
              <w:rPr>
                <w:rFonts w:cs="Arial"/>
                <w:color w:val="FFFFFF" w:themeColor="background1"/>
                <w:sz w:val="22"/>
              </w:rPr>
              <w:t>WEIGHT</w:t>
            </w:r>
          </w:p>
        </w:tc>
      </w:tr>
      <w:tr w:rsidR="00064FCE" w:rsidRPr="00064FCE" w14:paraId="6DF5CEE2" w14:textId="77777777" w:rsidTr="00084903">
        <w:trPr>
          <w:trHeight w:val="323"/>
        </w:trPr>
        <w:tc>
          <w:tcPr>
            <w:tcW w:w="1705" w:type="dxa"/>
            <w:vAlign w:val="center"/>
          </w:tcPr>
          <w:p w14:paraId="415C6FEB" w14:textId="7633DFDA" w:rsidR="000B65AE" w:rsidRPr="00485BA7" w:rsidRDefault="000B65AE" w:rsidP="00873D0A">
            <w:pPr>
              <w:jc w:val="center"/>
              <w:rPr>
                <w:rFonts w:cs="Arial"/>
                <w:color w:val="000000" w:themeColor="text1"/>
                <w:sz w:val="22"/>
              </w:rPr>
            </w:pPr>
          </w:p>
        </w:tc>
        <w:sdt>
          <w:sdtPr>
            <w:rPr>
              <w:rFonts w:cs="Arial"/>
              <w:color w:val="000000" w:themeColor="text1"/>
              <w:sz w:val="22"/>
            </w:rPr>
            <w:id w:val="376432603"/>
            <w:placeholder>
              <w:docPart w:val="4B3E1A05F0174B4F893D2B96C81D01B1"/>
            </w:placeholder>
          </w:sdtPr>
          <w:sdtContent>
            <w:tc>
              <w:tcPr>
                <w:tcW w:w="5040" w:type="dxa"/>
                <w:vAlign w:val="center"/>
              </w:tcPr>
              <w:p w14:paraId="123E5D9F" w14:textId="0F85B134" w:rsidR="000B65AE" w:rsidRPr="00485BA7" w:rsidRDefault="00502240" w:rsidP="00485BA7">
                <w:pPr>
                  <w:jc w:val="center"/>
                  <w:rPr>
                    <w:rFonts w:cs="Arial"/>
                    <w:color w:val="000000" w:themeColor="text1"/>
                    <w:sz w:val="22"/>
                  </w:rPr>
                </w:pPr>
                <w:r>
                  <w:rPr>
                    <w:rFonts w:cs="Arial"/>
                    <w:color w:val="000000" w:themeColor="text1"/>
                    <w:sz w:val="22"/>
                  </w:rPr>
                  <w:t xml:space="preserve">Greemesh Basnet - </w:t>
                </w:r>
                <w:r w:rsidR="007E74E1">
                  <w:rPr>
                    <w:rFonts w:cs="Arial"/>
                    <w:color w:val="000000" w:themeColor="text1"/>
                    <w:sz w:val="22"/>
                  </w:rPr>
                  <w:t>130525223</w:t>
                </w:r>
              </w:p>
            </w:tc>
          </w:sdtContent>
        </w:sdt>
        <w:tc>
          <w:tcPr>
            <w:tcW w:w="2160" w:type="dxa"/>
            <w:vAlign w:val="center"/>
          </w:tcPr>
          <w:p w14:paraId="7D9A48AB" w14:textId="562C4D5B" w:rsidR="000B65AE" w:rsidRPr="00485BA7" w:rsidRDefault="001834E6" w:rsidP="00485BA7">
            <w:pPr>
              <w:jc w:val="center"/>
              <w:rPr>
                <w:rFonts w:cs="Arial"/>
                <w:color w:val="000000" w:themeColor="text1"/>
                <w:sz w:val="22"/>
              </w:rPr>
            </w:pPr>
            <w:r>
              <w:rPr>
                <w:rFonts w:cs="Arial"/>
                <w:color w:val="000000" w:themeColor="text1"/>
                <w:sz w:val="22"/>
              </w:rPr>
              <w:t>C</w:t>
            </w:r>
            <w:r w:rsidR="00C1500C">
              <w:rPr>
                <w:rFonts w:cs="Arial"/>
                <w:color w:val="000000" w:themeColor="text1"/>
                <w:sz w:val="22"/>
              </w:rPr>
              <w:t>SN105</w:t>
            </w:r>
          </w:p>
        </w:tc>
        <w:tc>
          <w:tcPr>
            <w:tcW w:w="1350" w:type="dxa"/>
            <w:vAlign w:val="center"/>
          </w:tcPr>
          <w:p w14:paraId="22E2B2E5" w14:textId="42039C41" w:rsidR="000B65AE" w:rsidRPr="00485BA7" w:rsidRDefault="00291546" w:rsidP="00485BA7">
            <w:pPr>
              <w:jc w:val="center"/>
              <w:rPr>
                <w:rFonts w:cs="Arial"/>
                <w:color w:val="000000" w:themeColor="text1"/>
                <w:sz w:val="22"/>
              </w:rPr>
            </w:pPr>
            <w:r>
              <w:rPr>
                <w:rFonts w:cs="Arial"/>
                <w:color w:val="000000" w:themeColor="text1"/>
                <w:sz w:val="22"/>
              </w:rPr>
              <w:t>8</w:t>
            </w:r>
            <w:r w:rsidR="009D7B4F">
              <w:rPr>
                <w:rFonts w:cs="Arial"/>
                <w:color w:val="000000" w:themeColor="text1"/>
                <w:sz w:val="22"/>
              </w:rPr>
              <w:t>%</w:t>
            </w:r>
          </w:p>
        </w:tc>
      </w:tr>
    </w:tbl>
    <w:p w14:paraId="4ED1FDD6" w14:textId="6147CF4A" w:rsidR="005A7B57" w:rsidRDefault="005D46D6" w:rsidP="00E01598">
      <w:pPr>
        <w:pStyle w:val="SEN-Subheading-Black"/>
      </w:pPr>
      <w:r>
        <w:t xml:space="preserve">Lab </w:t>
      </w:r>
      <w:r w:rsidR="00873D0A">
        <w:t>Objectives</w:t>
      </w:r>
    </w:p>
    <w:p w14:paraId="2AC58BBF" w14:textId="3C947833" w:rsidR="0010509F" w:rsidRDefault="00FA239B" w:rsidP="0010509F">
      <w:pPr>
        <w:pStyle w:val="SEN-Text"/>
        <w:rPr>
          <w:lang w:val="en-US"/>
        </w:rPr>
      </w:pPr>
      <w:r>
        <w:rPr>
          <w:lang w:val="en-US"/>
        </w:rPr>
        <w:t xml:space="preserve">Upon completion of this </w:t>
      </w:r>
      <w:r w:rsidR="0010509F">
        <w:rPr>
          <w:lang w:val="en-US"/>
        </w:rPr>
        <w:t>lab</w:t>
      </w:r>
      <w:r w:rsidR="00404DAA">
        <w:rPr>
          <w:lang w:val="en-US"/>
        </w:rPr>
        <w:t>, you will be able to</w:t>
      </w:r>
      <w:r>
        <w:rPr>
          <w:lang w:val="en-US"/>
        </w:rPr>
        <w:t xml:space="preserve"> perform the following:</w:t>
      </w:r>
    </w:p>
    <w:p w14:paraId="54B41624" w14:textId="674728F3" w:rsidR="005A7B57" w:rsidRDefault="00376754" w:rsidP="003241DA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Configure a</w:t>
      </w:r>
      <w:r w:rsidR="00375B7E">
        <w:rPr>
          <w:lang w:val="en-US"/>
        </w:rPr>
        <w:t xml:space="preserve"> </w:t>
      </w:r>
      <w:r w:rsidR="00D42BAA">
        <w:rPr>
          <w:lang w:val="en-US"/>
        </w:rPr>
        <w:t xml:space="preserve">wireless </w:t>
      </w:r>
      <w:r w:rsidR="00375B7E">
        <w:rPr>
          <w:lang w:val="en-US"/>
        </w:rPr>
        <w:t>router</w:t>
      </w:r>
    </w:p>
    <w:p w14:paraId="1FF7C826" w14:textId="67E71EF1" w:rsidR="00E31E4B" w:rsidRPr="006F0C44" w:rsidRDefault="00E31E4B" w:rsidP="006F0C44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Assign static and dynamic IP ad</w:t>
      </w:r>
      <w:r w:rsidRPr="006F0C44">
        <w:rPr>
          <w:lang w:val="en-US"/>
        </w:rPr>
        <w:t>dressing</w:t>
      </w:r>
    </w:p>
    <w:p w14:paraId="54F675C4" w14:textId="77777777" w:rsidR="0090207A" w:rsidRDefault="0090207A" w:rsidP="0090207A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Secure wireless LAN connectivity</w:t>
      </w:r>
    </w:p>
    <w:p w14:paraId="02B6C532" w14:textId="16452EB4" w:rsidR="00EB0CC9" w:rsidRDefault="00A251E7" w:rsidP="003241DA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Troubleshoot and resolve network connectivity issues</w:t>
      </w:r>
    </w:p>
    <w:p w14:paraId="6DBA4AA9" w14:textId="4E6FB25B" w:rsidR="001D1D70" w:rsidRDefault="00EE15C8" w:rsidP="00E01598">
      <w:pPr>
        <w:pStyle w:val="SEN-Subheading-Black"/>
      </w:pPr>
      <w:r>
        <w:t xml:space="preserve">Lab </w:t>
      </w:r>
      <w:r w:rsidR="00630B2A">
        <w:t>Materials</w:t>
      </w:r>
    </w:p>
    <w:p w14:paraId="213EBCCF" w14:textId="32550FFB" w:rsidR="00EE4599" w:rsidRPr="00EE4599" w:rsidRDefault="00EE4599" w:rsidP="003241DA">
      <w:pPr>
        <w:pStyle w:val="SEN-Text"/>
        <w:numPr>
          <w:ilvl w:val="0"/>
          <w:numId w:val="3"/>
        </w:numPr>
      </w:pPr>
      <w:r>
        <w:t xml:space="preserve">Pre-Lab Video: </w:t>
      </w:r>
      <w:hyperlink r:id="rId12" w:history="1">
        <w:r w:rsidRPr="00EE4599">
          <w:rPr>
            <w:rStyle w:val="Hyperlink"/>
          </w:rPr>
          <w:t>Explanation</w:t>
        </w:r>
      </w:hyperlink>
    </w:p>
    <w:p w14:paraId="48E24224" w14:textId="19EF6934" w:rsidR="000D0B9C" w:rsidRPr="002B4474" w:rsidRDefault="009D3015" w:rsidP="003241DA">
      <w:pPr>
        <w:pStyle w:val="SEN-Text"/>
        <w:numPr>
          <w:ilvl w:val="0"/>
          <w:numId w:val="3"/>
        </w:numPr>
      </w:pPr>
      <w:r>
        <w:rPr>
          <w:lang w:val="en-US"/>
        </w:rPr>
        <w:t xml:space="preserve">Cisco </w:t>
      </w:r>
      <w:r w:rsidR="00770675">
        <w:rPr>
          <w:lang w:val="en-US"/>
        </w:rPr>
        <w:t>Packet Tracer</w:t>
      </w:r>
    </w:p>
    <w:p w14:paraId="10A39F66" w14:textId="2C5D5450" w:rsidR="002B4474" w:rsidRPr="001E34A6" w:rsidRDefault="002B4474" w:rsidP="003241DA">
      <w:pPr>
        <w:pStyle w:val="SEN-Text"/>
        <w:numPr>
          <w:ilvl w:val="0"/>
          <w:numId w:val="3"/>
        </w:numPr>
      </w:pPr>
      <w:r>
        <w:rPr>
          <w:lang w:val="en-US"/>
        </w:rPr>
        <w:t xml:space="preserve">IP address and subnet mask from Blackboard </w:t>
      </w:r>
    </w:p>
    <w:p w14:paraId="137839A3" w14:textId="42DAE614" w:rsidR="001E34A6" w:rsidRPr="00C12567" w:rsidRDefault="001E34A6" w:rsidP="001E34A6">
      <w:pPr>
        <w:pStyle w:val="SEN-Text"/>
        <w:numPr>
          <w:ilvl w:val="1"/>
          <w:numId w:val="3"/>
        </w:numPr>
      </w:pPr>
      <w:r>
        <w:rPr>
          <w:lang w:val="en-US"/>
        </w:rPr>
        <w:t>“X” will be used in the lab to indicate your unique IP address and subnet mask</w:t>
      </w:r>
    </w:p>
    <w:p w14:paraId="3E224B6D" w14:textId="36D36C75" w:rsidR="00284B11" w:rsidRDefault="0055632C" w:rsidP="00770675">
      <w:pPr>
        <w:pStyle w:val="SEN-Subheading-Black"/>
      </w:pPr>
      <w:r>
        <w:t>Lab Instructions</w:t>
      </w:r>
    </w:p>
    <w:p w14:paraId="0A2745FE" w14:textId="77777777" w:rsidR="009E29C3" w:rsidRDefault="009E29C3" w:rsidP="009E29C3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Launch software and perform lab </w:t>
      </w:r>
    </w:p>
    <w:p w14:paraId="1FB4D640" w14:textId="77777777" w:rsidR="009E29C3" w:rsidRDefault="009E29C3" w:rsidP="009E29C3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Enter your name and student ID above (Example: david – dtrinh) </w:t>
      </w:r>
    </w:p>
    <w:p w14:paraId="778C18D5" w14:textId="77777777" w:rsidR="009E29C3" w:rsidRDefault="009E29C3" w:rsidP="009E29C3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>Answer questions and add screenshots into the corresponding textboxes</w:t>
      </w:r>
    </w:p>
    <w:p w14:paraId="54A19D70" w14:textId="77777777" w:rsidR="009E29C3" w:rsidRDefault="009E29C3" w:rsidP="009E29C3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>Save the file on your computer for future reference</w:t>
      </w:r>
    </w:p>
    <w:p w14:paraId="5721A77B" w14:textId="77777777" w:rsidR="009E29C3" w:rsidRDefault="009E29C3" w:rsidP="009E29C3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>Save the file again as a “</w:t>
      </w:r>
      <w:r w:rsidRPr="00D156CF">
        <w:rPr>
          <w:rFonts w:ascii="Courier New" w:hAnsi="Courier New" w:cs="Courier New"/>
          <w:lang w:val="en-US"/>
        </w:rPr>
        <w:t>.pdf</w:t>
      </w:r>
      <w:r>
        <w:rPr>
          <w:lang w:val="en-US"/>
        </w:rPr>
        <w:t>” file</w:t>
      </w:r>
    </w:p>
    <w:p w14:paraId="4122F2B3" w14:textId="77777777" w:rsidR="009E29C3" w:rsidRDefault="009E29C3" w:rsidP="009E29C3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>Submit the PDF file for grading</w:t>
      </w:r>
    </w:p>
    <w:p w14:paraId="4FB57DF4" w14:textId="12704360" w:rsidR="00353929" w:rsidRDefault="00353929">
      <w:pPr>
        <w:rPr>
          <w:rFonts w:eastAsiaTheme="minorEastAsia" w:cs="Arial"/>
          <w:color w:val="000000" w:themeColor="text1"/>
          <w:szCs w:val="22"/>
          <w:lang w:val="en-US"/>
        </w:rPr>
      </w:pPr>
      <w:r>
        <w:rPr>
          <w:lang w:val="en-US"/>
        </w:rPr>
        <w:br w:type="page"/>
      </w:r>
    </w:p>
    <w:p w14:paraId="2C7EAAFA" w14:textId="407C9F39" w:rsidR="00353929" w:rsidRDefault="00353929" w:rsidP="00353929">
      <w:pPr>
        <w:pStyle w:val="SEN-Subheading-Black"/>
      </w:pPr>
      <w:r>
        <w:lastRenderedPageBreak/>
        <w:t xml:space="preserve">Part 1: </w:t>
      </w:r>
      <w:r w:rsidR="00D71A7D">
        <w:t xml:space="preserve">Planning </w:t>
      </w:r>
      <w:r w:rsidR="00B320A6">
        <w:t>your Network</w:t>
      </w:r>
    </w:p>
    <w:p w14:paraId="1C6BF4C0" w14:textId="1BD3A382" w:rsidR="00B67304" w:rsidRDefault="00AE3CA7" w:rsidP="00D44D95">
      <w:pPr>
        <w:pStyle w:val="SEN-Text"/>
        <w:rPr>
          <w:lang w:val="en-US"/>
        </w:rPr>
      </w:pPr>
      <w:r>
        <w:rPr>
          <w:lang w:val="en-US"/>
        </w:rPr>
        <w:t xml:space="preserve">You have moved into a </w:t>
      </w:r>
      <w:r w:rsidR="00D71A7D">
        <w:rPr>
          <w:lang w:val="en-US"/>
        </w:rPr>
        <w:t xml:space="preserve">new </w:t>
      </w:r>
      <w:r>
        <w:rPr>
          <w:lang w:val="en-US"/>
        </w:rPr>
        <w:t xml:space="preserve">house and need to setup internet access for </w:t>
      </w:r>
      <w:r w:rsidR="00A67694">
        <w:rPr>
          <w:lang w:val="en-US"/>
        </w:rPr>
        <w:t xml:space="preserve">your family and friends. </w:t>
      </w:r>
      <w:r w:rsidR="00CB6997">
        <w:rPr>
          <w:lang w:val="en-US"/>
        </w:rPr>
        <w:t xml:space="preserve">There are various devices that everyone will be using to connect to the </w:t>
      </w:r>
      <w:r w:rsidR="00D82FEB">
        <w:rPr>
          <w:lang w:val="en-US"/>
        </w:rPr>
        <w:t>internet,</w:t>
      </w:r>
      <w:r w:rsidR="005E1337">
        <w:rPr>
          <w:lang w:val="en-US"/>
        </w:rPr>
        <w:t xml:space="preserve"> but </w:t>
      </w:r>
      <w:r w:rsidR="00276AFE">
        <w:rPr>
          <w:lang w:val="en-US"/>
        </w:rPr>
        <w:t xml:space="preserve">you don’t expect to have more than </w:t>
      </w:r>
      <w:r w:rsidR="005E1337">
        <w:rPr>
          <w:lang w:val="en-US"/>
        </w:rPr>
        <w:t xml:space="preserve">20 </w:t>
      </w:r>
      <w:r w:rsidR="00276AFE">
        <w:rPr>
          <w:lang w:val="en-US"/>
        </w:rPr>
        <w:t>devices</w:t>
      </w:r>
      <w:r w:rsidR="005E1337">
        <w:rPr>
          <w:lang w:val="en-US"/>
        </w:rPr>
        <w:t xml:space="preserve"> connected</w:t>
      </w:r>
      <w:r w:rsidR="00D82FEB">
        <w:rPr>
          <w:lang w:val="en-US"/>
        </w:rPr>
        <w:t xml:space="preserve"> </w:t>
      </w:r>
      <w:r w:rsidR="0084564E">
        <w:rPr>
          <w:lang w:val="en-US"/>
        </w:rPr>
        <w:t xml:space="preserve">on the network </w:t>
      </w:r>
      <w:r w:rsidR="00D82FEB">
        <w:rPr>
          <w:lang w:val="en-US"/>
        </w:rPr>
        <w:t>at the same time</w:t>
      </w:r>
      <w:r w:rsidR="00276AFE">
        <w:rPr>
          <w:lang w:val="en-US"/>
        </w:rPr>
        <w:t xml:space="preserve">. </w:t>
      </w:r>
      <w:r w:rsidR="00CB6997">
        <w:rPr>
          <w:lang w:val="en-US"/>
        </w:rPr>
        <w:t xml:space="preserve">Some devices you </w:t>
      </w:r>
      <w:r w:rsidR="00D82FEB">
        <w:rPr>
          <w:lang w:val="en-US"/>
        </w:rPr>
        <w:t xml:space="preserve">expect </w:t>
      </w:r>
      <w:r w:rsidR="00CB6997">
        <w:rPr>
          <w:lang w:val="en-US"/>
        </w:rPr>
        <w:t>include</w:t>
      </w:r>
      <w:r w:rsidR="00D44D95">
        <w:rPr>
          <w:lang w:val="en-US"/>
        </w:rPr>
        <w:t xml:space="preserve"> </w:t>
      </w:r>
      <w:r w:rsidR="00CB6997">
        <w:rPr>
          <w:lang w:val="en-US"/>
        </w:rPr>
        <w:t>PC</w:t>
      </w:r>
      <w:r w:rsidR="00D44D95">
        <w:rPr>
          <w:lang w:val="en-US"/>
        </w:rPr>
        <w:t>s, Printer, File Server, Laptops, and Smart Phones.</w:t>
      </w:r>
    </w:p>
    <w:p w14:paraId="7BE4C4E9" w14:textId="46EFC89F" w:rsidR="00823665" w:rsidRDefault="000F73CB" w:rsidP="00823665">
      <w:pPr>
        <w:pStyle w:val="SEN-Text"/>
        <w:rPr>
          <w:lang w:val="en-US"/>
        </w:rPr>
      </w:pPr>
      <w:r>
        <w:rPr>
          <w:lang w:val="en-US"/>
        </w:rPr>
        <w:t xml:space="preserve">You decide to </w:t>
      </w:r>
      <w:r w:rsidR="002A047F">
        <w:rPr>
          <w:lang w:val="en-US"/>
        </w:rPr>
        <w:t>subscribe to Seneca</w:t>
      </w:r>
      <w:r w:rsidR="00EB12DF">
        <w:rPr>
          <w:lang w:val="en-US"/>
        </w:rPr>
        <w:t xml:space="preserve"> College</w:t>
      </w:r>
      <w:r w:rsidR="002A047F">
        <w:rPr>
          <w:lang w:val="en-US"/>
        </w:rPr>
        <w:t>’s Internet services</w:t>
      </w:r>
      <w:r w:rsidR="006B0DC1">
        <w:rPr>
          <w:lang w:val="en-US"/>
        </w:rPr>
        <w:t xml:space="preserve">. They provide you with a cable modem </w:t>
      </w:r>
      <w:r w:rsidR="00C23B19">
        <w:rPr>
          <w:lang w:val="en-US"/>
        </w:rPr>
        <w:t xml:space="preserve">that only provides a single ethernet port. Since multiple devices will need to connect to the </w:t>
      </w:r>
      <w:r w:rsidR="00D37ACE">
        <w:rPr>
          <w:lang w:val="en-US"/>
        </w:rPr>
        <w:t>internet</w:t>
      </w:r>
      <w:r w:rsidR="00C23B19">
        <w:rPr>
          <w:lang w:val="en-US"/>
        </w:rPr>
        <w:t xml:space="preserve">, you </w:t>
      </w:r>
      <w:r>
        <w:rPr>
          <w:lang w:val="en-US"/>
        </w:rPr>
        <w:t xml:space="preserve">purchase a </w:t>
      </w:r>
      <w:r w:rsidR="00C23B19">
        <w:rPr>
          <w:lang w:val="en-US"/>
        </w:rPr>
        <w:t>w</w:t>
      </w:r>
      <w:r>
        <w:rPr>
          <w:lang w:val="en-US"/>
        </w:rPr>
        <w:t xml:space="preserve">ireless router </w:t>
      </w:r>
      <w:r w:rsidR="00BA1A24">
        <w:rPr>
          <w:lang w:val="en-US"/>
        </w:rPr>
        <w:t xml:space="preserve">to </w:t>
      </w:r>
      <w:r w:rsidR="00D37ACE">
        <w:rPr>
          <w:lang w:val="en-US"/>
        </w:rPr>
        <w:t xml:space="preserve">allow for </w:t>
      </w:r>
      <w:r w:rsidR="00BA1A24">
        <w:rPr>
          <w:lang w:val="en-US"/>
        </w:rPr>
        <w:t xml:space="preserve">additional devices to share </w:t>
      </w:r>
      <w:r w:rsidR="00D37ACE">
        <w:rPr>
          <w:lang w:val="en-US"/>
        </w:rPr>
        <w:t xml:space="preserve">the </w:t>
      </w:r>
      <w:r w:rsidR="00BA1A24">
        <w:rPr>
          <w:lang w:val="en-US"/>
        </w:rPr>
        <w:t xml:space="preserve">internet connection. </w:t>
      </w:r>
    </w:p>
    <w:p w14:paraId="6E7A54CC" w14:textId="6B05D683" w:rsidR="0052101C" w:rsidRDefault="0052101C" w:rsidP="0052101C">
      <w:pPr>
        <w:pStyle w:val="SEN-Subheading-Black"/>
      </w:pPr>
      <w:r>
        <w:t xml:space="preserve">Part 2: </w:t>
      </w:r>
      <w:r w:rsidR="00FF17F4">
        <w:t xml:space="preserve">Physical </w:t>
      </w:r>
      <w:r w:rsidR="009843EC">
        <w:t xml:space="preserve">Network </w:t>
      </w:r>
      <w:r w:rsidR="00FF17F4">
        <w:t>Topology</w:t>
      </w:r>
    </w:p>
    <w:p w14:paraId="64CB168A" w14:textId="0E8AFCE5" w:rsidR="009843EC" w:rsidRDefault="00502AA2" w:rsidP="00823665">
      <w:pPr>
        <w:pStyle w:val="SEN-Text"/>
        <w:rPr>
          <w:lang w:val="en-US"/>
        </w:rPr>
      </w:pPr>
      <w:r>
        <w:rPr>
          <w:lang w:val="en-US"/>
        </w:rPr>
        <w:t xml:space="preserve">Recall the physical network topology represents how the devices are physically connected on a network </w:t>
      </w:r>
      <w:r w:rsidR="001444A1">
        <w:rPr>
          <w:lang w:val="en-US"/>
        </w:rPr>
        <w:t>whereas the</w:t>
      </w:r>
      <w:r w:rsidR="00EA0C32">
        <w:rPr>
          <w:lang w:val="en-US"/>
        </w:rPr>
        <w:t xml:space="preserve"> logical network topology represents how </w:t>
      </w:r>
      <w:r w:rsidR="00BF1E8E">
        <w:rPr>
          <w:lang w:val="en-US"/>
        </w:rPr>
        <w:t xml:space="preserve">the data </w:t>
      </w:r>
      <w:r w:rsidR="00EA0C32">
        <w:rPr>
          <w:lang w:val="en-US"/>
        </w:rPr>
        <w:t xml:space="preserve">is transmitted within </w:t>
      </w:r>
      <w:r w:rsidR="00BF1E8E">
        <w:rPr>
          <w:lang w:val="en-US"/>
        </w:rPr>
        <w:t xml:space="preserve">a </w:t>
      </w:r>
      <w:r w:rsidR="00EA0C32">
        <w:rPr>
          <w:lang w:val="en-US"/>
        </w:rPr>
        <w:t xml:space="preserve">network. </w:t>
      </w:r>
    </w:p>
    <w:p w14:paraId="388CC729" w14:textId="53128B21" w:rsidR="00BA1A24" w:rsidRDefault="00E26CB2" w:rsidP="00823665">
      <w:pPr>
        <w:pStyle w:val="SEN-Text"/>
        <w:rPr>
          <w:lang w:val="en-US"/>
        </w:rPr>
      </w:pPr>
      <w:r>
        <w:rPr>
          <w:lang w:val="en-US"/>
        </w:rPr>
        <w:t xml:space="preserve">Setup the physical network topology using the following devices: </w:t>
      </w:r>
    </w:p>
    <w:p w14:paraId="4EF8FBB0" w14:textId="68FD0C37" w:rsidR="0059400C" w:rsidRDefault="0059400C" w:rsidP="0059400C">
      <w:pPr>
        <w:pStyle w:val="SEN-Text"/>
        <w:rPr>
          <w:lang w:val="en-US"/>
        </w:rPr>
      </w:pPr>
      <w:r>
        <w:rPr>
          <w:lang w:val="en-US"/>
        </w:rPr>
        <w:t>Under End Devices &gt; End Devices</w:t>
      </w:r>
    </w:p>
    <w:p w14:paraId="28F23D0C" w14:textId="068B15E4" w:rsidR="004051F7" w:rsidRDefault="004051F7" w:rsidP="004051F7">
      <w:pPr>
        <w:pStyle w:val="SEN-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PC</w:t>
      </w:r>
    </w:p>
    <w:p w14:paraId="41145CF4" w14:textId="79736461" w:rsidR="004051F7" w:rsidRDefault="004051F7" w:rsidP="004051F7">
      <w:pPr>
        <w:pStyle w:val="SEN-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Printer</w:t>
      </w:r>
    </w:p>
    <w:p w14:paraId="0C059D84" w14:textId="7719FE1F" w:rsidR="004051F7" w:rsidRDefault="004051F7" w:rsidP="004051F7">
      <w:pPr>
        <w:pStyle w:val="SEN-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Server</w:t>
      </w:r>
    </w:p>
    <w:p w14:paraId="4D952C38" w14:textId="79ED828A" w:rsidR="0059400C" w:rsidRDefault="0059400C" w:rsidP="0059400C">
      <w:pPr>
        <w:pStyle w:val="SEN-Text"/>
        <w:rPr>
          <w:lang w:val="en-US"/>
        </w:rPr>
      </w:pPr>
      <w:r>
        <w:rPr>
          <w:lang w:val="en-US"/>
        </w:rPr>
        <w:t>Under Network Devices &gt; Wireless Devices</w:t>
      </w:r>
    </w:p>
    <w:p w14:paraId="4B26F69A" w14:textId="074047FA" w:rsidR="002352DD" w:rsidRPr="00D4769D" w:rsidRDefault="00373946" w:rsidP="00D4769D">
      <w:pPr>
        <w:pStyle w:val="SEN-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Home Route</w:t>
      </w:r>
      <w:r w:rsidR="004637D4">
        <w:rPr>
          <w:lang w:val="en-US"/>
        </w:rPr>
        <w:t>r</w:t>
      </w:r>
    </w:p>
    <w:p w14:paraId="7DE5C19E" w14:textId="68273F5C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2.0: Network Topology [1 mark]</w:t>
      </w:r>
    </w:p>
    <w:p w14:paraId="7241B578" w14:textId="77777777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2062204558"/>
        <w:showingPlcHdr/>
        <w:picture/>
      </w:sdtPr>
      <w:sdtContent>
        <w:p w14:paraId="5DDBAC29" w14:textId="77777777" w:rsidR="00D4769D" w:rsidRPr="003E15CD" w:rsidRDefault="00D4769D" w:rsidP="00D4769D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4F688C91" wp14:editId="78E57130">
                <wp:extent cx="1271905" cy="1271905"/>
                <wp:effectExtent l="0" t="0" r="4445" b="4445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127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805F548" w14:textId="77777777" w:rsidR="00D4769D" w:rsidRPr="009C2F58" w:rsidRDefault="00D4769D" w:rsidP="00D4769D">
      <w:pPr>
        <w:pStyle w:val="SEN-Text"/>
        <w:rPr>
          <w:highlight w:val="yellow"/>
          <w:lang w:val="en-US"/>
        </w:rPr>
      </w:pPr>
    </w:p>
    <w:p w14:paraId="52D035E8" w14:textId="366286A0" w:rsidR="00BC5C7E" w:rsidRDefault="00BC5C7E" w:rsidP="00BC5C7E">
      <w:pPr>
        <w:pStyle w:val="SEN-Subheading-Black"/>
      </w:pPr>
      <w:r>
        <w:t xml:space="preserve">Part 3: </w:t>
      </w:r>
      <w:r w:rsidR="00047A86">
        <w:t>PC and Router Configuration</w:t>
      </w:r>
      <w:r w:rsidR="001522F8">
        <w:t xml:space="preserve"> </w:t>
      </w:r>
    </w:p>
    <w:p w14:paraId="2B193F30" w14:textId="11F84094" w:rsidR="00D84AB6" w:rsidRPr="00D84AB6" w:rsidRDefault="00D84AB6" w:rsidP="00C5710C">
      <w:pPr>
        <w:pStyle w:val="SEN-Text"/>
        <w:numPr>
          <w:ilvl w:val="0"/>
          <w:numId w:val="29"/>
        </w:numPr>
        <w:rPr>
          <w:lang w:val="en-US"/>
        </w:rPr>
      </w:pPr>
      <w:r w:rsidRPr="00D84AB6">
        <w:rPr>
          <w:lang w:val="en-US"/>
        </w:rPr>
        <w:t xml:space="preserve">Connect the PC to one of the router’s Ethernet ports. </w:t>
      </w:r>
    </w:p>
    <w:p w14:paraId="0299EC42" w14:textId="5F8CE825" w:rsidR="00D84AB6" w:rsidRPr="00F873F4" w:rsidRDefault="00C5710C" w:rsidP="00C5710C">
      <w:pPr>
        <w:pStyle w:val="SEN-Text"/>
        <w:ind w:firstLine="720"/>
        <w:rPr>
          <w:b/>
          <w:bCs/>
          <w:lang w:val="en-US"/>
        </w:rPr>
      </w:pPr>
      <w:r w:rsidRPr="00F873F4">
        <w:rPr>
          <w:b/>
          <w:bCs/>
          <w:noProof/>
          <w:highlight w:val="yellow"/>
        </w:rPr>
        <w:drawing>
          <wp:anchor distT="0" distB="0" distL="114300" distR="114300" simplePos="0" relativeHeight="251658240" behindDoc="0" locked="0" layoutInCell="1" allowOverlap="1" wp14:anchorId="4CABE328" wp14:editId="56BAD670">
            <wp:simplePos x="0" y="0"/>
            <wp:positionH relativeFrom="column">
              <wp:posOffset>191824</wp:posOffset>
            </wp:positionH>
            <wp:positionV relativeFrom="paragraph">
              <wp:posOffset>58</wp:posOffset>
            </wp:positionV>
            <wp:extent cx="240030" cy="200025"/>
            <wp:effectExtent l="0" t="0" r="7620" b="9525"/>
            <wp:wrapNone/>
            <wp:docPr id="3" name="Picture 3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3F4">
        <w:rPr>
          <w:b/>
          <w:bCs/>
          <w:highlight w:val="yellow"/>
          <w:lang w:val="en-US"/>
        </w:rPr>
        <w:t>D</w:t>
      </w:r>
      <w:r w:rsidR="00D84AB6" w:rsidRPr="00F873F4">
        <w:rPr>
          <w:b/>
          <w:bCs/>
          <w:highlight w:val="yellow"/>
          <w:lang w:val="en-US"/>
        </w:rPr>
        <w:t>o not connect to the internet port</w:t>
      </w:r>
      <w:r w:rsidR="00F873F4" w:rsidRPr="00F873F4">
        <w:rPr>
          <w:b/>
          <w:bCs/>
          <w:highlight w:val="yellow"/>
          <w:lang w:val="en-US"/>
        </w:rPr>
        <w:t>!</w:t>
      </w:r>
    </w:p>
    <w:p w14:paraId="6483B3A7" w14:textId="77777777" w:rsidR="006114AA" w:rsidRDefault="006114AA" w:rsidP="006114AA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lastRenderedPageBreak/>
        <w:t>Open the PC properties by clicking on the PC and navigate to the “Desktop” tab and launch “IP Configuration”.</w:t>
      </w:r>
    </w:p>
    <w:p w14:paraId="4CAE0102" w14:textId="1633562B" w:rsidR="006114AA" w:rsidRDefault="00E80ECB" w:rsidP="00775777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>Type in the command:</w:t>
      </w:r>
    </w:p>
    <w:p w14:paraId="4A7D724F" w14:textId="6A4B6DDB" w:rsidR="00E80ECB" w:rsidRPr="00130AA6" w:rsidRDefault="00130AA6" w:rsidP="00E80ECB">
      <w:pPr>
        <w:pStyle w:val="SEN-Text"/>
        <w:numPr>
          <w:ilvl w:val="1"/>
          <w:numId w:val="29"/>
        </w:num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="00E80ECB" w:rsidRPr="00130AA6">
        <w:rPr>
          <w:rFonts w:ascii="Courier New" w:hAnsi="Courier New" w:cs="Courier New"/>
          <w:lang w:val="en-US"/>
        </w:rPr>
        <w:t>pconfig</w:t>
      </w:r>
    </w:p>
    <w:p w14:paraId="5B7B9DEF" w14:textId="6AC253E8" w:rsidR="00775777" w:rsidRPr="00130AA6" w:rsidRDefault="00130AA6" w:rsidP="00130AA6">
      <w:pPr>
        <w:pStyle w:val="SEN-Text"/>
        <w:ind w:left="720"/>
        <w:rPr>
          <w:lang w:val="en-US"/>
        </w:rPr>
      </w:pPr>
      <w:r w:rsidRPr="00130AA6">
        <w:rPr>
          <w:lang w:val="en-US"/>
        </w:rPr>
        <w:t>Notice an IP address is not assigned to the interface.</w:t>
      </w:r>
      <w:r>
        <w:rPr>
          <w:lang w:val="en-US"/>
        </w:rPr>
        <w:t xml:space="preserve"> </w:t>
      </w:r>
      <w:r w:rsidR="00775777" w:rsidRPr="00130AA6">
        <w:rPr>
          <w:lang w:val="en-US"/>
        </w:rPr>
        <w:t>The PC should receive an IP address automatically from the router</w:t>
      </w:r>
      <w:r>
        <w:rPr>
          <w:lang w:val="en-US"/>
        </w:rPr>
        <w:t>,</w:t>
      </w:r>
      <w:r w:rsidR="00775777" w:rsidRPr="00130AA6">
        <w:rPr>
          <w:lang w:val="en-US"/>
        </w:rPr>
        <w:t xml:space="preserve"> but the PC is not configured to receive IP addresses </w:t>
      </w:r>
      <w:r w:rsidR="00A62B3F" w:rsidRPr="00130AA6">
        <w:rPr>
          <w:lang w:val="en-US"/>
        </w:rPr>
        <w:t>via DHCP.</w:t>
      </w:r>
    </w:p>
    <w:p w14:paraId="0D74F8DB" w14:textId="5081A8B9" w:rsidR="00775777" w:rsidRDefault="00130AA6" w:rsidP="00F873F4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>N</w:t>
      </w:r>
      <w:r w:rsidR="00A62B3F">
        <w:rPr>
          <w:lang w:val="en-US"/>
        </w:rPr>
        <w:t xml:space="preserve">avigate </w:t>
      </w:r>
      <w:r>
        <w:rPr>
          <w:lang w:val="en-US"/>
        </w:rPr>
        <w:t xml:space="preserve">back </w:t>
      </w:r>
      <w:r w:rsidR="00A62B3F">
        <w:rPr>
          <w:lang w:val="en-US"/>
        </w:rPr>
        <w:t>to the “Desktop” tab and launch “IP Configuration”</w:t>
      </w:r>
      <w:r w:rsidR="00C53430">
        <w:rPr>
          <w:lang w:val="en-US"/>
        </w:rPr>
        <w:t>.</w:t>
      </w:r>
    </w:p>
    <w:p w14:paraId="4AD25EB7" w14:textId="7A9E58DD" w:rsidR="00A62B3F" w:rsidRDefault="008A754E" w:rsidP="00F873F4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>Ensure the “FastEthernet0” interface is selected and the IP Configuration is set to “DHCP”</w:t>
      </w:r>
      <w:r w:rsidR="00C53430">
        <w:rPr>
          <w:lang w:val="en-US"/>
        </w:rPr>
        <w:t>.</w:t>
      </w:r>
    </w:p>
    <w:p w14:paraId="064EB6CF" w14:textId="27C41D28" w:rsidR="009C11D1" w:rsidRDefault="008A754E" w:rsidP="00F873F4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Close the </w:t>
      </w:r>
      <w:r w:rsidR="00D5006A">
        <w:rPr>
          <w:lang w:val="en-US"/>
        </w:rPr>
        <w:t>“IP Configuration” and launch “Command Prompt”</w:t>
      </w:r>
      <w:r w:rsidR="00C53430">
        <w:rPr>
          <w:lang w:val="en-US"/>
        </w:rPr>
        <w:t>.</w:t>
      </w:r>
    </w:p>
    <w:p w14:paraId="78A56057" w14:textId="7680E702" w:rsidR="00775777" w:rsidRDefault="00FD2C7E" w:rsidP="00F873F4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>In the command prompt, type in the command:</w:t>
      </w:r>
    </w:p>
    <w:p w14:paraId="26D83D0F" w14:textId="1BDCB511" w:rsidR="00363735" w:rsidRDefault="001F56FD" w:rsidP="00363735">
      <w:pPr>
        <w:pStyle w:val="SEN-Text"/>
        <w:numPr>
          <w:ilvl w:val="1"/>
          <w:numId w:val="29"/>
        </w:num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="00370755" w:rsidRPr="00363735">
        <w:rPr>
          <w:rFonts w:ascii="Courier New" w:hAnsi="Courier New" w:cs="Courier New"/>
          <w:lang w:val="en-US"/>
        </w:rPr>
        <w:t>pconfig</w:t>
      </w:r>
    </w:p>
    <w:p w14:paraId="01F1CA22" w14:textId="1DDACDB9" w:rsidR="00373E00" w:rsidRDefault="00BF4354" w:rsidP="00363735">
      <w:pPr>
        <w:pStyle w:val="SEN-Text"/>
        <w:ind w:firstLine="720"/>
        <w:rPr>
          <w:lang w:val="en-US"/>
        </w:rPr>
      </w:pPr>
      <w:r w:rsidRPr="00363735">
        <w:rPr>
          <w:lang w:val="en-US"/>
        </w:rPr>
        <w:t>The PCs IP Address, Subnet Mask, and Default Gateway will appear.</w:t>
      </w:r>
    </w:p>
    <w:p w14:paraId="783F9E68" w14:textId="28CD69E7" w:rsidR="00363735" w:rsidRDefault="00E91922" w:rsidP="00363735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Record the gateway and close the </w:t>
      </w:r>
      <w:r w:rsidR="00724C08">
        <w:rPr>
          <w:lang w:val="en-US"/>
        </w:rPr>
        <w:t>command prompt.</w:t>
      </w:r>
    </w:p>
    <w:p w14:paraId="6B649D94" w14:textId="56EF7CCF" w:rsidR="00724C08" w:rsidRDefault="00724C08" w:rsidP="00363735">
      <w:pPr>
        <w:pStyle w:val="SEN-Text"/>
        <w:numPr>
          <w:ilvl w:val="0"/>
          <w:numId w:val="29"/>
        </w:numPr>
        <w:rPr>
          <w:lang w:val="en-US"/>
        </w:rPr>
      </w:pPr>
      <w:r>
        <w:rPr>
          <w:lang w:val="en-US"/>
        </w:rPr>
        <w:t>Navigate to the “Web Browser” and enter in the default gateway into the URL field</w:t>
      </w:r>
      <w:r w:rsidR="00EC5F0E">
        <w:rPr>
          <w:lang w:val="en-US"/>
        </w:rPr>
        <w:t xml:space="preserve"> to receive a prompt for a username and password:</w:t>
      </w:r>
    </w:p>
    <w:p w14:paraId="37C3F427" w14:textId="57734C5F" w:rsidR="00EC5F0E" w:rsidRDefault="00EC5F0E" w:rsidP="00EC5F0E">
      <w:pPr>
        <w:pStyle w:val="SEN-Text"/>
        <w:jc w:val="center"/>
        <w:rPr>
          <w:lang w:val="en-US"/>
        </w:rPr>
      </w:pPr>
      <w:r w:rsidRPr="00EC5F0E">
        <w:rPr>
          <w:noProof/>
          <w:lang w:val="en-US"/>
        </w:rPr>
        <w:drawing>
          <wp:inline distT="0" distB="0" distL="0" distR="0" wp14:anchorId="7225A6EF" wp14:editId="2922EF12">
            <wp:extent cx="4357636" cy="385129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699" cy="386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17F0" w14:textId="2E80DAFC" w:rsidR="00957FE7" w:rsidRDefault="00DD71AA" w:rsidP="00DD71AA">
      <w:pPr>
        <w:pStyle w:val="SEN-Text"/>
        <w:numPr>
          <w:ilvl w:val="0"/>
          <w:numId w:val="29"/>
        </w:numPr>
        <w:rPr>
          <w:lang w:val="en-US"/>
        </w:rPr>
      </w:pPr>
      <w:r w:rsidRPr="00D84AB6">
        <w:rPr>
          <w:lang w:val="en-US"/>
        </w:rPr>
        <w:t>Typically,</w:t>
      </w:r>
      <w:r w:rsidR="00D84AB6" w:rsidRPr="00D84AB6">
        <w:rPr>
          <w:lang w:val="en-US"/>
        </w:rPr>
        <w:t xml:space="preserve"> new routers are pre-configured with a default </w:t>
      </w:r>
      <w:r>
        <w:rPr>
          <w:lang w:val="en-US"/>
        </w:rPr>
        <w:t xml:space="preserve">username and </w:t>
      </w:r>
      <w:r w:rsidR="00D84AB6" w:rsidRPr="00D84AB6">
        <w:rPr>
          <w:lang w:val="en-US"/>
        </w:rPr>
        <w:t xml:space="preserve">password which is used to access the router. Use </w:t>
      </w:r>
      <w:r>
        <w:rPr>
          <w:lang w:val="en-US"/>
        </w:rPr>
        <w:t>the following credentials:</w:t>
      </w:r>
    </w:p>
    <w:p w14:paraId="205DB9BC" w14:textId="13DC3FBC" w:rsidR="00DD71AA" w:rsidRDefault="00DD71AA" w:rsidP="00DD71AA">
      <w:pPr>
        <w:pStyle w:val="SEN-Text"/>
        <w:numPr>
          <w:ilvl w:val="1"/>
          <w:numId w:val="29"/>
        </w:numPr>
        <w:rPr>
          <w:lang w:val="en-US"/>
        </w:rPr>
      </w:pPr>
      <w:proofErr w:type="gramStart"/>
      <w:r>
        <w:rPr>
          <w:lang w:val="en-US"/>
        </w:rPr>
        <w:t>User Name</w:t>
      </w:r>
      <w:proofErr w:type="gramEnd"/>
      <w:r>
        <w:rPr>
          <w:lang w:val="en-US"/>
        </w:rPr>
        <w:t xml:space="preserve">: </w:t>
      </w:r>
      <w:r w:rsidRPr="004543AD">
        <w:rPr>
          <w:rFonts w:ascii="Courier New" w:hAnsi="Courier New" w:cs="Courier New"/>
          <w:lang w:val="en-US"/>
        </w:rPr>
        <w:t>admin</w:t>
      </w:r>
    </w:p>
    <w:p w14:paraId="0385BAFC" w14:textId="40A2E5E3" w:rsidR="00DD71AA" w:rsidRDefault="00DD71AA" w:rsidP="00DD71AA">
      <w:pPr>
        <w:pStyle w:val="SEN-Text"/>
        <w:numPr>
          <w:ilvl w:val="1"/>
          <w:numId w:val="29"/>
        </w:numPr>
        <w:rPr>
          <w:lang w:val="en-US"/>
        </w:rPr>
      </w:pPr>
      <w:r>
        <w:rPr>
          <w:lang w:val="en-US"/>
        </w:rPr>
        <w:t xml:space="preserve">Password: </w:t>
      </w:r>
      <w:r w:rsidRPr="004543AD">
        <w:rPr>
          <w:rFonts w:ascii="Courier New" w:hAnsi="Courier New" w:cs="Courier New"/>
          <w:lang w:val="en-US"/>
        </w:rPr>
        <w:t>admin</w:t>
      </w:r>
    </w:p>
    <w:p w14:paraId="16BF0A88" w14:textId="4855F1C0" w:rsidR="006421BC" w:rsidRDefault="004543AD" w:rsidP="0087608C">
      <w:pPr>
        <w:pStyle w:val="SEN-Text"/>
        <w:numPr>
          <w:ilvl w:val="0"/>
          <w:numId w:val="29"/>
        </w:numPr>
        <w:rPr>
          <w:lang w:val="en-US"/>
        </w:rPr>
      </w:pPr>
      <w:r w:rsidRPr="006421BC">
        <w:rPr>
          <w:lang w:val="en-US"/>
        </w:rPr>
        <w:lastRenderedPageBreak/>
        <w:t>To secure the access to the router, change the default password to another password. Navigate to the “Administration” tab</w:t>
      </w:r>
      <w:r w:rsidR="003A76EF" w:rsidRPr="006421BC">
        <w:rPr>
          <w:lang w:val="en-US"/>
        </w:rPr>
        <w:t xml:space="preserve"> and under “Router Access”, set a new password.</w:t>
      </w:r>
    </w:p>
    <w:p w14:paraId="4B47F1EC" w14:textId="5521EAAC" w:rsidR="00E43B8A" w:rsidRDefault="00E43B8A" w:rsidP="00E43B8A">
      <w:pPr>
        <w:pStyle w:val="SEN-Subheading-Black"/>
      </w:pPr>
      <w:r>
        <w:t xml:space="preserve">Part 4: </w:t>
      </w:r>
      <w:r w:rsidR="003F37A3">
        <w:t>DHCP Server Settings</w:t>
      </w:r>
    </w:p>
    <w:p w14:paraId="29F98AB3" w14:textId="77777777" w:rsidR="003F37A3" w:rsidRDefault="003F37A3" w:rsidP="003F37A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Since we determined there would be no more than 20 devices connected to this network, navigate to the “Setup” tab under the “Basic Setup” subtab. </w:t>
      </w:r>
    </w:p>
    <w:p w14:paraId="654AB59D" w14:textId="14B6242B" w:rsidR="003F37A3" w:rsidRDefault="003F37A3" w:rsidP="003F37A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>Under the “DHCP Server Settings”, configure the “Maximum number of Users” to 20. Note that the “Start IP Address” is 100 which means IP address ranging from 192.168.0.100 to 192.168.0.</w:t>
      </w:r>
      <w:r w:rsidR="00D41C6F">
        <w:rPr>
          <w:lang w:val="en-US"/>
        </w:rPr>
        <w:t>1</w:t>
      </w:r>
      <w:r>
        <w:rPr>
          <w:lang w:val="en-US"/>
        </w:rPr>
        <w:t>19 will be assigned to devices.</w:t>
      </w:r>
    </w:p>
    <w:p w14:paraId="2A962F0F" w14:textId="7DA2C976" w:rsidR="00C76107" w:rsidRDefault="002B4474" w:rsidP="003F37A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>Change the “Router IP” IP address assigned to you in Blackboard.</w:t>
      </w:r>
    </w:p>
    <w:p w14:paraId="0DD25345" w14:textId="099E5354" w:rsidR="002B4474" w:rsidRPr="00201306" w:rsidRDefault="002B4474" w:rsidP="003F37A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>Change the “Subnet Mask” to the Subnet mask assigned to you in Blackboard.</w:t>
      </w:r>
    </w:p>
    <w:p w14:paraId="62A29DBC" w14:textId="77777777" w:rsidR="00210CC7" w:rsidRDefault="003F37A3" w:rsidP="003F37A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Save the settings and allow the router to process the changes. </w:t>
      </w:r>
    </w:p>
    <w:p w14:paraId="7E2637E6" w14:textId="20A3668B" w:rsidR="003F37A3" w:rsidRDefault="003F37A3" w:rsidP="003F37A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You </w:t>
      </w:r>
      <w:r w:rsidR="00210CC7">
        <w:rPr>
          <w:lang w:val="en-US"/>
        </w:rPr>
        <w:t xml:space="preserve">will </w:t>
      </w:r>
      <w:r>
        <w:rPr>
          <w:lang w:val="en-US"/>
        </w:rPr>
        <w:t xml:space="preserve">need to log back into the router </w:t>
      </w:r>
      <w:r w:rsidR="00210CC7">
        <w:rPr>
          <w:lang w:val="en-US"/>
        </w:rPr>
        <w:t>using the new IP address</w:t>
      </w:r>
      <w:r w:rsidR="00C66096">
        <w:rPr>
          <w:lang w:val="en-US"/>
        </w:rPr>
        <w:t xml:space="preserve"> you configured.</w:t>
      </w:r>
    </w:p>
    <w:p w14:paraId="42B196EB" w14:textId="6B4AD49C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4.0: DHCP Server Settings [1 mark]</w:t>
      </w:r>
    </w:p>
    <w:p w14:paraId="31F79CC6" w14:textId="77777777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-1660530701"/>
        <w:picture/>
      </w:sdtPr>
      <w:sdtContent>
        <w:p w14:paraId="034624E3" w14:textId="77777777" w:rsidR="00D4769D" w:rsidRPr="003E15CD" w:rsidRDefault="00D4769D" w:rsidP="00D4769D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3501BA7C" wp14:editId="29883A24">
                <wp:extent cx="6461760" cy="3643329"/>
                <wp:effectExtent l="0" t="0" r="0" b="0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6561" cy="3657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BB58A33" w14:textId="77777777" w:rsidR="00D4769D" w:rsidRPr="009C2F58" w:rsidRDefault="00D4769D" w:rsidP="00D4769D">
      <w:pPr>
        <w:pStyle w:val="SEN-Text"/>
        <w:rPr>
          <w:highlight w:val="yellow"/>
          <w:lang w:val="en-US"/>
        </w:rPr>
      </w:pPr>
    </w:p>
    <w:p w14:paraId="2A346197" w14:textId="4779DAE0" w:rsidR="00B22FBE" w:rsidRDefault="00B22FBE" w:rsidP="00B22FBE">
      <w:pPr>
        <w:pStyle w:val="SEN-Subheading-Black"/>
      </w:pPr>
      <w:r>
        <w:t>Part 5: Server Configuration</w:t>
      </w:r>
    </w:p>
    <w:p w14:paraId="6B8D96A8" w14:textId="583BF785" w:rsidR="00B22FBE" w:rsidRDefault="00B22FBE" w:rsidP="00B22FBE">
      <w:pPr>
        <w:pStyle w:val="SEN-Text"/>
        <w:rPr>
          <w:lang w:val="en-US"/>
        </w:rPr>
      </w:pPr>
      <w:r>
        <w:rPr>
          <w:lang w:val="en-US"/>
        </w:rPr>
        <w:t xml:space="preserve">Servers are critical components in providing services to </w:t>
      </w:r>
      <w:r w:rsidR="00294184">
        <w:rPr>
          <w:lang w:val="en-US"/>
        </w:rPr>
        <w:t>computers</w:t>
      </w:r>
      <w:r>
        <w:rPr>
          <w:lang w:val="en-US"/>
        </w:rPr>
        <w:t xml:space="preserve"> in a </w:t>
      </w:r>
      <w:r w:rsidR="001A493F">
        <w:rPr>
          <w:lang w:val="en-US"/>
        </w:rPr>
        <w:t xml:space="preserve">client-server </w:t>
      </w:r>
      <w:r w:rsidR="009C4A59">
        <w:rPr>
          <w:lang w:val="en-US"/>
        </w:rPr>
        <w:t>network</w:t>
      </w:r>
      <w:r w:rsidR="001A493F">
        <w:rPr>
          <w:lang w:val="en-US"/>
        </w:rPr>
        <w:t>.</w:t>
      </w:r>
      <w:r w:rsidR="009C4A59">
        <w:rPr>
          <w:lang w:val="en-US"/>
        </w:rPr>
        <w:t xml:space="preserve"> </w:t>
      </w:r>
      <w:r w:rsidR="00F47DC1">
        <w:rPr>
          <w:lang w:val="en-US"/>
        </w:rPr>
        <w:t xml:space="preserve">Servers </w:t>
      </w:r>
      <w:r w:rsidR="00BD58B6">
        <w:rPr>
          <w:lang w:val="en-US"/>
        </w:rPr>
        <w:t xml:space="preserve">need </w:t>
      </w:r>
      <w:r w:rsidR="00F47DC1">
        <w:rPr>
          <w:lang w:val="en-US"/>
        </w:rPr>
        <w:t xml:space="preserve">a static IP address </w:t>
      </w:r>
      <w:r w:rsidR="00DB1DAE">
        <w:rPr>
          <w:lang w:val="en-US"/>
        </w:rPr>
        <w:t xml:space="preserve">to ensure </w:t>
      </w:r>
      <w:r w:rsidR="00BD58B6">
        <w:rPr>
          <w:lang w:val="en-US"/>
        </w:rPr>
        <w:t xml:space="preserve">clients can consistently connect to the server. Our file server needs </w:t>
      </w:r>
      <w:r w:rsidR="00CD451B">
        <w:rPr>
          <w:lang w:val="en-US"/>
        </w:rPr>
        <w:t>to have a static IP address configured.</w:t>
      </w:r>
      <w:r w:rsidR="00124B7A">
        <w:rPr>
          <w:lang w:val="en-US"/>
        </w:rPr>
        <w:t xml:space="preserve"> At the same time, our DHCP server (router) will need to reserve this IP address </w:t>
      </w:r>
      <w:r w:rsidR="00FD58B7">
        <w:rPr>
          <w:lang w:val="en-US"/>
        </w:rPr>
        <w:t xml:space="preserve">for </w:t>
      </w:r>
      <w:r w:rsidR="00124B7A">
        <w:rPr>
          <w:lang w:val="en-US"/>
        </w:rPr>
        <w:t xml:space="preserve">the server to </w:t>
      </w:r>
      <w:r w:rsidR="00FD58B7">
        <w:rPr>
          <w:lang w:val="en-US"/>
        </w:rPr>
        <w:t xml:space="preserve">prevent </w:t>
      </w:r>
      <w:r w:rsidR="00124B7A">
        <w:rPr>
          <w:lang w:val="en-US"/>
        </w:rPr>
        <w:t xml:space="preserve">assigning the IP address to another device on the network. </w:t>
      </w:r>
    </w:p>
    <w:p w14:paraId="7B076DD9" w14:textId="62224E49" w:rsidR="00C53430" w:rsidRDefault="00CD451B" w:rsidP="00C53430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lastRenderedPageBreak/>
        <w:t xml:space="preserve">Open the Server properties and navigate to the </w:t>
      </w:r>
      <w:r w:rsidR="00D41C6F">
        <w:rPr>
          <w:lang w:val="en-US"/>
        </w:rPr>
        <w:t>“Desktop” tab</w:t>
      </w:r>
      <w:r w:rsidR="00C53430">
        <w:rPr>
          <w:lang w:val="en-US"/>
        </w:rPr>
        <w:t>.</w:t>
      </w:r>
    </w:p>
    <w:p w14:paraId="59223616" w14:textId="394830DD" w:rsidR="00C53430" w:rsidRDefault="00C53430" w:rsidP="00C53430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Launch the “IP Configuration” and set the </w:t>
      </w:r>
      <w:r w:rsidR="00F00A9B">
        <w:rPr>
          <w:lang w:val="en-US"/>
        </w:rPr>
        <w:t>“IP Configuration” to “</w:t>
      </w:r>
      <w:r w:rsidR="00905CCC">
        <w:rPr>
          <w:lang w:val="en-US"/>
        </w:rPr>
        <w:t>Static</w:t>
      </w:r>
      <w:r w:rsidR="00F00A9B">
        <w:rPr>
          <w:lang w:val="en-US"/>
        </w:rPr>
        <w:t>”</w:t>
      </w:r>
      <w:r w:rsidR="0012741C">
        <w:rPr>
          <w:lang w:val="en-US"/>
        </w:rPr>
        <w:t>.</w:t>
      </w:r>
    </w:p>
    <w:p w14:paraId="1B59AAF3" w14:textId="61A4B1FD" w:rsidR="0012741C" w:rsidRDefault="00A81CC4" w:rsidP="0012741C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Recall the range of IP addresses</w:t>
      </w:r>
      <w:r w:rsidR="0012741C">
        <w:rPr>
          <w:lang w:val="en-US"/>
        </w:rPr>
        <w:t xml:space="preserve"> is 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 xml:space="preserve">.100 – 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.119</w:t>
      </w:r>
      <w:r w:rsidR="0012741C">
        <w:rPr>
          <w:lang w:val="en-US"/>
        </w:rPr>
        <w:t xml:space="preserve">. We will assign the first available IP address to the server. </w:t>
      </w:r>
    </w:p>
    <w:p w14:paraId="37C08728" w14:textId="164012A3" w:rsidR="0012741C" w:rsidRDefault="0012741C" w:rsidP="0012741C">
      <w:pPr>
        <w:pStyle w:val="SEN-Text"/>
        <w:numPr>
          <w:ilvl w:val="1"/>
          <w:numId w:val="32"/>
        </w:numPr>
        <w:rPr>
          <w:lang w:val="en-US"/>
        </w:rPr>
      </w:pPr>
      <w:r>
        <w:rPr>
          <w:lang w:val="en-US"/>
        </w:rPr>
        <w:t xml:space="preserve">IP Address: 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.100</w:t>
      </w:r>
    </w:p>
    <w:p w14:paraId="557851C7" w14:textId="30D07962" w:rsidR="0012741C" w:rsidRDefault="0012741C" w:rsidP="0012741C">
      <w:pPr>
        <w:pStyle w:val="SEN-Text"/>
        <w:numPr>
          <w:ilvl w:val="1"/>
          <w:numId w:val="32"/>
        </w:numPr>
        <w:rPr>
          <w:lang w:val="en-US"/>
        </w:rPr>
      </w:pPr>
      <w:r>
        <w:rPr>
          <w:lang w:val="en-US"/>
        </w:rPr>
        <w:t>Subnet Mask: 255.255.255.</w:t>
      </w:r>
      <w:r w:rsidR="008D30E3">
        <w:rPr>
          <w:lang w:val="en-US"/>
        </w:rPr>
        <w:t>X</w:t>
      </w:r>
    </w:p>
    <w:p w14:paraId="6DDC2EE4" w14:textId="36E92021" w:rsidR="0012741C" w:rsidRDefault="0012741C" w:rsidP="0012741C">
      <w:pPr>
        <w:pStyle w:val="SEN-Text"/>
        <w:numPr>
          <w:ilvl w:val="1"/>
          <w:numId w:val="32"/>
        </w:numPr>
        <w:rPr>
          <w:lang w:val="en-US"/>
        </w:rPr>
      </w:pPr>
      <w:r>
        <w:rPr>
          <w:lang w:val="en-US"/>
        </w:rPr>
        <w:t xml:space="preserve">Default Gateway: 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</w:t>
      </w:r>
      <w:r w:rsidR="008D30E3">
        <w:rPr>
          <w:lang w:val="en-US"/>
        </w:rPr>
        <w:t>X</w:t>
      </w:r>
      <w:r>
        <w:rPr>
          <w:lang w:val="en-US"/>
        </w:rPr>
        <w:t>.1</w:t>
      </w:r>
    </w:p>
    <w:p w14:paraId="28826CBA" w14:textId="732630A2" w:rsidR="008D30E3" w:rsidRDefault="008D30E3" w:rsidP="008D30E3">
      <w:pPr>
        <w:pStyle w:val="SEN-Text"/>
        <w:rPr>
          <w:lang w:val="en-US"/>
        </w:rPr>
      </w:pPr>
      <w:r>
        <w:rPr>
          <w:lang w:val="en-US"/>
        </w:rPr>
        <w:t xml:space="preserve">*Note: “X” </w:t>
      </w:r>
      <w:r w:rsidR="001E34A6">
        <w:rPr>
          <w:lang w:val="en-US"/>
        </w:rPr>
        <w:t>represents your unique IP address and subnet mask assigned to you in Blackboard.</w:t>
      </w:r>
    </w:p>
    <w:p w14:paraId="1204473F" w14:textId="378E5476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5.0: Server IP Configuration [1 mark]</w:t>
      </w:r>
    </w:p>
    <w:p w14:paraId="492E041E" w14:textId="77777777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869272579"/>
        <w:picture/>
      </w:sdtPr>
      <w:sdtContent>
        <w:p w14:paraId="0560D0A3" w14:textId="77777777" w:rsidR="00D4769D" w:rsidRPr="003E15CD" w:rsidRDefault="00D4769D" w:rsidP="00D4769D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6E30B99B" wp14:editId="6537A8B2">
                <wp:extent cx="6454140" cy="3622865"/>
                <wp:effectExtent l="0" t="0" r="3810" b="0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8566" cy="3642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24B9D90" w14:textId="77777777" w:rsidR="00D4769D" w:rsidRPr="0047647C" w:rsidRDefault="00D4769D" w:rsidP="00D4769D">
      <w:pPr>
        <w:pStyle w:val="SEN-Text"/>
        <w:rPr>
          <w:b/>
          <w:bCs/>
          <w:highlight w:val="yellow"/>
          <w:lang w:val="en-US"/>
        </w:rPr>
      </w:pPr>
    </w:p>
    <w:p w14:paraId="45C22E5F" w14:textId="3D871909" w:rsidR="004C06A5" w:rsidRDefault="004F1696" w:rsidP="004C06A5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Navigate to the “Config” tab and </w:t>
      </w:r>
      <w:r w:rsidR="004C06A5">
        <w:rPr>
          <w:lang w:val="en-US"/>
        </w:rPr>
        <w:t>under “Settings”, record the “Display Name”.</w:t>
      </w:r>
    </w:p>
    <w:p w14:paraId="02D8414B" w14:textId="67E3661C" w:rsidR="004C06A5" w:rsidRPr="004C06A5" w:rsidRDefault="004C06A5" w:rsidP="004C06A5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Navigate to the “FastEthernet0” interface and record the “MAC Address”</w:t>
      </w:r>
    </w:p>
    <w:p w14:paraId="61D35BB6" w14:textId="2CD1EF95" w:rsidR="0047647C" w:rsidRDefault="0047647C" w:rsidP="0047647C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Close the Server properties and open the </w:t>
      </w:r>
      <w:r w:rsidR="003E4112">
        <w:rPr>
          <w:lang w:val="en-US"/>
        </w:rPr>
        <w:t>PC</w:t>
      </w:r>
      <w:r>
        <w:rPr>
          <w:lang w:val="en-US"/>
        </w:rPr>
        <w:t xml:space="preserve"> properties</w:t>
      </w:r>
      <w:r w:rsidR="003E4112">
        <w:rPr>
          <w:lang w:val="en-US"/>
        </w:rPr>
        <w:t xml:space="preserve"> to log back into the router.</w:t>
      </w:r>
    </w:p>
    <w:p w14:paraId="1FFCDB08" w14:textId="51BF265F" w:rsidR="0047647C" w:rsidRDefault="007F7827" w:rsidP="0047647C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Under the “Setup” tab and “Basic Setup” subtab, go to the “DHCP Server Settings” and </w:t>
      </w:r>
      <w:r w:rsidR="00427532">
        <w:rPr>
          <w:lang w:val="en-US"/>
        </w:rPr>
        <w:t>click on “DHCP Reservation”</w:t>
      </w:r>
    </w:p>
    <w:p w14:paraId="2D2FD956" w14:textId="00C17DDC" w:rsidR="00427532" w:rsidRDefault="00427532" w:rsidP="0047647C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Manually add the Server into the reservation list</w:t>
      </w:r>
      <w:r w:rsidR="00E541C4">
        <w:rPr>
          <w:lang w:val="en-US"/>
        </w:rPr>
        <w:t xml:space="preserve"> and save the settings. </w:t>
      </w:r>
    </w:p>
    <w:p w14:paraId="15DC0D74" w14:textId="134FF6A8" w:rsidR="00D52D21" w:rsidRPr="009C11D1" w:rsidRDefault="00D52D21" w:rsidP="00D52D21">
      <w:pPr>
        <w:pStyle w:val="SEN-Text"/>
        <w:ind w:left="720"/>
        <w:rPr>
          <w:b/>
          <w:bCs/>
          <w:lang w:val="en-US"/>
        </w:rPr>
      </w:pPr>
      <w:r w:rsidRPr="009C11D1">
        <w:rPr>
          <w:b/>
          <w:bCs/>
          <w:noProof/>
          <w:highlight w:val="yellow"/>
        </w:rPr>
        <w:drawing>
          <wp:anchor distT="0" distB="0" distL="114300" distR="114300" simplePos="0" relativeHeight="251658241" behindDoc="0" locked="0" layoutInCell="1" allowOverlap="1" wp14:anchorId="35FCE180" wp14:editId="4163B47B">
            <wp:simplePos x="0" y="0"/>
            <wp:positionH relativeFrom="column">
              <wp:posOffset>169723</wp:posOffset>
            </wp:positionH>
            <wp:positionV relativeFrom="paragraph">
              <wp:posOffset>-27054</wp:posOffset>
            </wp:positionV>
            <wp:extent cx="240030" cy="200025"/>
            <wp:effectExtent l="0" t="0" r="7620" b="9525"/>
            <wp:wrapNone/>
            <wp:docPr id="15" name="Picture 15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10D">
        <w:rPr>
          <w:b/>
          <w:bCs/>
          <w:highlight w:val="yellow"/>
          <w:lang w:val="en-US"/>
        </w:rPr>
        <w:t xml:space="preserve">Ensure the MAC Address </w:t>
      </w:r>
      <w:r w:rsidR="002777A4">
        <w:rPr>
          <w:b/>
          <w:bCs/>
          <w:highlight w:val="yellow"/>
          <w:lang w:val="en-US"/>
        </w:rPr>
        <w:t xml:space="preserve">is entered in the correct </w:t>
      </w:r>
      <w:r w:rsidR="00C2310D">
        <w:rPr>
          <w:b/>
          <w:bCs/>
          <w:highlight w:val="yellow"/>
          <w:lang w:val="en-US"/>
        </w:rPr>
        <w:t>format</w:t>
      </w:r>
      <w:r w:rsidRPr="009C11D1">
        <w:rPr>
          <w:b/>
          <w:bCs/>
          <w:highlight w:val="yellow"/>
          <w:lang w:val="en-US"/>
        </w:rPr>
        <w:t>.</w:t>
      </w:r>
    </w:p>
    <w:p w14:paraId="6E1AD14B" w14:textId="3B9D6124" w:rsidR="00D52D21" w:rsidRDefault="007A7BE0" w:rsidP="002777A4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Close the PC properties.</w:t>
      </w:r>
    </w:p>
    <w:p w14:paraId="088E379A" w14:textId="77777777" w:rsidR="00C519BC" w:rsidRDefault="007A7BE0" w:rsidP="002777A4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Select a</w:t>
      </w:r>
      <w:r w:rsidR="00FB308F">
        <w:rPr>
          <w:lang w:val="en-US"/>
        </w:rPr>
        <w:t xml:space="preserve">n appropriate network cable to connect the Server to the Router. </w:t>
      </w:r>
    </w:p>
    <w:p w14:paraId="1FA47B05" w14:textId="46E65F90" w:rsidR="007A7BE0" w:rsidRPr="00C519BC" w:rsidRDefault="00C519BC" w:rsidP="00C519BC">
      <w:pPr>
        <w:pStyle w:val="SEN-Text"/>
        <w:ind w:left="720"/>
        <w:rPr>
          <w:b/>
          <w:bCs/>
          <w:lang w:val="en-US"/>
        </w:rPr>
      </w:pPr>
      <w:r w:rsidRPr="00C519BC">
        <w:rPr>
          <w:b/>
          <w:bCs/>
          <w:noProof/>
          <w:highlight w:val="yellow"/>
        </w:rPr>
        <w:drawing>
          <wp:anchor distT="0" distB="0" distL="114300" distR="114300" simplePos="0" relativeHeight="251658242" behindDoc="0" locked="0" layoutInCell="1" allowOverlap="1" wp14:anchorId="0EECE9D0" wp14:editId="4B4B51AF">
            <wp:simplePos x="0" y="0"/>
            <wp:positionH relativeFrom="column">
              <wp:posOffset>190831</wp:posOffset>
            </wp:positionH>
            <wp:positionV relativeFrom="paragraph">
              <wp:posOffset>0</wp:posOffset>
            </wp:positionV>
            <wp:extent cx="240030" cy="200025"/>
            <wp:effectExtent l="0" t="0" r="7620" b="9525"/>
            <wp:wrapNone/>
            <wp:docPr id="17" name="Picture 17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08F" w:rsidRPr="00C519BC">
        <w:rPr>
          <w:b/>
          <w:bCs/>
          <w:highlight w:val="yellow"/>
          <w:lang w:val="en-US"/>
        </w:rPr>
        <w:t xml:space="preserve">Remember to connect to one of the router’s available </w:t>
      </w:r>
      <w:r w:rsidR="008F4CC2" w:rsidRPr="00C519BC">
        <w:rPr>
          <w:b/>
          <w:bCs/>
          <w:highlight w:val="yellow"/>
          <w:lang w:val="en-US"/>
        </w:rPr>
        <w:t>Gigabit Ethernet ports.</w:t>
      </w:r>
    </w:p>
    <w:p w14:paraId="04DE745D" w14:textId="1F43A15D" w:rsidR="008F4CC2" w:rsidRDefault="00A91541" w:rsidP="002777A4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lastRenderedPageBreak/>
        <w:t>Open the PC properties and open a command prompt.</w:t>
      </w:r>
    </w:p>
    <w:p w14:paraId="0092425C" w14:textId="74BEF968" w:rsidR="00A91541" w:rsidRDefault="00A91541" w:rsidP="002777A4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Attempt to send a packet to the server using the following command:</w:t>
      </w:r>
    </w:p>
    <w:p w14:paraId="6DA8CA09" w14:textId="67366213" w:rsidR="00452B15" w:rsidRPr="00452B15" w:rsidRDefault="00452B15" w:rsidP="00452B15">
      <w:pPr>
        <w:pStyle w:val="SEN-Text"/>
        <w:numPr>
          <w:ilvl w:val="1"/>
          <w:numId w:val="32"/>
        </w:numPr>
        <w:rPr>
          <w:lang w:val="en-US"/>
        </w:rPr>
      </w:pPr>
      <w:r>
        <w:rPr>
          <w:lang w:val="en-US"/>
        </w:rPr>
        <w:t xml:space="preserve">ping </w:t>
      </w:r>
      <w:r w:rsidR="001E34A6">
        <w:rPr>
          <w:lang w:val="en-US"/>
        </w:rPr>
        <w:t>X</w:t>
      </w:r>
      <w:r>
        <w:rPr>
          <w:lang w:val="en-US"/>
        </w:rPr>
        <w:t>.</w:t>
      </w:r>
      <w:r w:rsidR="001E34A6">
        <w:rPr>
          <w:lang w:val="en-US"/>
        </w:rPr>
        <w:t>X</w:t>
      </w:r>
      <w:r>
        <w:rPr>
          <w:lang w:val="en-US"/>
        </w:rPr>
        <w:t>.</w:t>
      </w:r>
      <w:r w:rsidR="001E34A6">
        <w:rPr>
          <w:lang w:val="en-US"/>
        </w:rPr>
        <w:t>X</w:t>
      </w:r>
      <w:r>
        <w:rPr>
          <w:lang w:val="en-US"/>
        </w:rPr>
        <w:t>.100</w:t>
      </w:r>
    </w:p>
    <w:p w14:paraId="73F3B5F6" w14:textId="7CF54CCC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5.1: “ping” command [1 mark]</w:t>
      </w:r>
    </w:p>
    <w:p w14:paraId="6798835E" w14:textId="77777777" w:rsidR="00D4769D" w:rsidRDefault="00D4769D" w:rsidP="00D4769D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1713154805"/>
        <w:picture/>
      </w:sdtPr>
      <w:sdtContent>
        <w:p w14:paraId="60F4A7A8" w14:textId="77777777" w:rsidR="00D4769D" w:rsidRPr="003E15CD" w:rsidRDefault="00D4769D" w:rsidP="00D4769D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24D0B133" wp14:editId="47978FA6">
                <wp:extent cx="6454140" cy="3623458"/>
                <wp:effectExtent l="0" t="0" r="3810" b="0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90327" cy="3643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573B5B5" w14:textId="77777777" w:rsidR="00D4769D" w:rsidRPr="0047647C" w:rsidRDefault="00D4769D" w:rsidP="00D4769D">
      <w:pPr>
        <w:pStyle w:val="SEN-Text"/>
        <w:rPr>
          <w:b/>
          <w:bCs/>
          <w:highlight w:val="yellow"/>
          <w:lang w:val="en-US"/>
        </w:rPr>
      </w:pPr>
    </w:p>
    <w:p w14:paraId="26A02C79" w14:textId="060426F4" w:rsidR="00C519BC" w:rsidRDefault="00C519BC" w:rsidP="00C519BC">
      <w:pPr>
        <w:pStyle w:val="SEN-Subheading-Black"/>
      </w:pPr>
      <w:r>
        <w:t>Part 6: Printer Configuration</w:t>
      </w:r>
    </w:p>
    <w:p w14:paraId="59D3F1D4" w14:textId="56684E4B" w:rsidR="002F1BEB" w:rsidRDefault="009659EB" w:rsidP="00C519BC">
      <w:pPr>
        <w:pStyle w:val="SEN-Text"/>
        <w:rPr>
          <w:lang w:val="en-US"/>
        </w:rPr>
      </w:pPr>
      <w:r>
        <w:rPr>
          <w:lang w:val="en-US"/>
        </w:rPr>
        <w:t xml:space="preserve">Printers are also configured the same way as servers where a </w:t>
      </w:r>
      <w:r w:rsidR="00136603">
        <w:rPr>
          <w:lang w:val="en-US"/>
        </w:rPr>
        <w:t xml:space="preserve">static IP address is configured. </w:t>
      </w:r>
      <w:r w:rsidR="00CD47C7">
        <w:rPr>
          <w:lang w:val="en-US"/>
        </w:rPr>
        <w:t xml:space="preserve">Use </w:t>
      </w:r>
      <w:r w:rsidR="00136603">
        <w:rPr>
          <w:lang w:val="en-US"/>
        </w:rPr>
        <w:t xml:space="preserve">the same process </w:t>
      </w:r>
      <w:r w:rsidR="00CD47C7">
        <w:rPr>
          <w:lang w:val="en-US"/>
        </w:rPr>
        <w:t xml:space="preserve">to configure the printer’s IP address. </w:t>
      </w:r>
      <w:r w:rsidR="00D6145F">
        <w:rPr>
          <w:lang w:val="en-US"/>
        </w:rPr>
        <w:t xml:space="preserve">Assign </w:t>
      </w:r>
      <w:r w:rsidR="00322547">
        <w:rPr>
          <w:lang w:val="en-US"/>
        </w:rPr>
        <w:t xml:space="preserve">the last </w:t>
      </w:r>
      <w:r w:rsidR="00D6145F">
        <w:rPr>
          <w:lang w:val="en-US"/>
        </w:rPr>
        <w:t>IP address to the printer.</w:t>
      </w:r>
    </w:p>
    <w:p w14:paraId="437BF50F" w14:textId="12BEC7AF" w:rsidR="0079339F" w:rsidRDefault="00F35565" w:rsidP="0079339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 xml:space="preserve">Explain what would happen to both the server and printer if we set their IP </w:t>
      </w:r>
      <w:r w:rsidR="00114265">
        <w:rPr>
          <w:b/>
          <w:bCs/>
        </w:rPr>
        <w:t>Configurations to “DHCP”.</w:t>
      </w:r>
      <w:r w:rsidR="0079339F">
        <w:rPr>
          <w:b/>
          <w:bCs/>
        </w:rPr>
        <w:t xml:space="preserve"> [1 mark]</w:t>
      </w:r>
    </w:p>
    <w:p w14:paraId="778165EF" w14:textId="5796E14E" w:rsidR="0079339F" w:rsidRDefault="0079339F" w:rsidP="0079339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sdt>
      <w:sdtPr>
        <w:id w:val="-1824805164"/>
        <w:placeholder>
          <w:docPart w:val="DefaultPlaceholder_-1854013440"/>
        </w:placeholder>
      </w:sdtPr>
      <w:sdtContent>
        <w:p w14:paraId="524E502A" w14:textId="583FC973" w:rsidR="0079339F" w:rsidRDefault="003C10E2" w:rsidP="0079339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 xml:space="preserve">If I set the IP Configuration of both the server and printer to DHCP then it denotes that server and printer will receive a dynamically assigned IP address from DHCP server. </w:t>
          </w:r>
        </w:p>
        <w:p w14:paraId="22201872" w14:textId="5DB21677" w:rsidR="003C10E2" w:rsidRDefault="003C10E2" w:rsidP="0079339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</w:p>
        <w:p w14:paraId="1414AE6C" w14:textId="20079483" w:rsidR="003C10E2" w:rsidRDefault="003C10E2" w:rsidP="0079339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When I set the IP Configuration of the server to DHCP then it will ask the DHCP server of network for IP address. Likewise, when I set the printer’s IP settings to DHCP then it will also ask the DHCP server for IP address.</w:t>
          </w:r>
        </w:p>
        <w:p w14:paraId="0A6F0CFF" w14:textId="77777777" w:rsidR="003C10E2" w:rsidRPr="003E15CD" w:rsidRDefault="00000000" w:rsidP="0079339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</w:p>
      </w:sdtContent>
    </w:sdt>
    <w:p w14:paraId="7D18C0BB" w14:textId="77777777" w:rsidR="00D4769D" w:rsidRPr="0047647C" w:rsidRDefault="00D4769D" w:rsidP="00D4769D">
      <w:pPr>
        <w:pStyle w:val="SEN-Text"/>
        <w:rPr>
          <w:b/>
          <w:bCs/>
          <w:highlight w:val="yellow"/>
          <w:lang w:val="en-US"/>
        </w:rPr>
      </w:pPr>
    </w:p>
    <w:p w14:paraId="560D07B5" w14:textId="3D0E319B" w:rsidR="00930544" w:rsidRDefault="00930544" w:rsidP="00930544">
      <w:pPr>
        <w:pStyle w:val="SEN-Subheading-Black"/>
      </w:pPr>
      <w:r>
        <w:t>Part 7: Wireless Configuration</w:t>
      </w:r>
    </w:p>
    <w:p w14:paraId="3681050D" w14:textId="6893E1A4" w:rsidR="00930544" w:rsidRDefault="00A95C2A" w:rsidP="00930544">
      <w:pPr>
        <w:pStyle w:val="SEN-Text"/>
        <w:rPr>
          <w:lang w:val="en-US"/>
        </w:rPr>
      </w:pPr>
      <w:r>
        <w:rPr>
          <w:lang w:val="en-US"/>
        </w:rPr>
        <w:lastRenderedPageBreak/>
        <w:t xml:space="preserve">Another </w:t>
      </w:r>
      <w:r w:rsidR="00502CFE">
        <w:rPr>
          <w:lang w:val="en-US"/>
        </w:rPr>
        <w:t xml:space="preserve">method of connecting to the router is </w:t>
      </w:r>
      <w:r>
        <w:rPr>
          <w:lang w:val="en-US"/>
        </w:rPr>
        <w:t xml:space="preserve">using a wireless connection. </w:t>
      </w:r>
      <w:r w:rsidR="00A50568">
        <w:rPr>
          <w:lang w:val="en-US"/>
        </w:rPr>
        <w:t>Some routers come with multiple wireless antenn</w:t>
      </w:r>
      <w:r w:rsidR="008A4E84">
        <w:rPr>
          <w:lang w:val="en-US"/>
        </w:rPr>
        <w:t xml:space="preserve">as. In our case, this router comes with 3 antennas which transmit data on the </w:t>
      </w:r>
      <w:r w:rsidR="009A40D5">
        <w:rPr>
          <w:lang w:val="en-US"/>
        </w:rPr>
        <w:t xml:space="preserve">2.4 GHz and 5 GHz bands. </w:t>
      </w:r>
      <w:r w:rsidR="003C3552">
        <w:rPr>
          <w:lang w:val="en-US"/>
        </w:rPr>
        <w:t>To tailor to the various devices that will connect to our network, we will enable all the bands available on this router.</w:t>
      </w:r>
    </w:p>
    <w:p w14:paraId="2537B784" w14:textId="58916821" w:rsidR="009A40D5" w:rsidRDefault="009A40D5" w:rsidP="009A40D5">
      <w:pPr>
        <w:pStyle w:val="SEN-Text"/>
        <w:numPr>
          <w:ilvl w:val="0"/>
          <w:numId w:val="33"/>
        </w:numPr>
        <w:rPr>
          <w:lang w:val="en-US"/>
        </w:rPr>
      </w:pPr>
      <w:r>
        <w:rPr>
          <w:lang w:val="en-US"/>
        </w:rPr>
        <w:t>Launch the PC properties and log</w:t>
      </w:r>
      <w:r w:rsidR="00185AD9">
        <w:rPr>
          <w:lang w:val="en-US"/>
        </w:rPr>
        <w:t>in to the router.</w:t>
      </w:r>
    </w:p>
    <w:p w14:paraId="5D549FBD" w14:textId="39B00460" w:rsidR="00185AD9" w:rsidRDefault="00185AD9" w:rsidP="009A40D5">
      <w:pPr>
        <w:pStyle w:val="SEN-Text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Navigate to the “Wireless” tab and under the “Basic Wireless Settings” subtab, confirm the </w:t>
      </w:r>
      <w:r w:rsidR="00084349">
        <w:rPr>
          <w:lang w:val="en-US"/>
        </w:rPr>
        <w:t xml:space="preserve">“Network Mode” is enabled for all bands. </w:t>
      </w:r>
    </w:p>
    <w:p w14:paraId="30A4B13D" w14:textId="37D1622A" w:rsidR="00BA6A49" w:rsidRDefault="008C5377" w:rsidP="00BA6A49">
      <w:pPr>
        <w:pStyle w:val="SEN-Text"/>
        <w:rPr>
          <w:lang w:val="en-US"/>
        </w:rPr>
      </w:pPr>
      <w:r>
        <w:rPr>
          <w:lang w:val="en-US"/>
        </w:rPr>
        <w:t xml:space="preserve">Wireless connectivity is now enabled and any device </w:t>
      </w:r>
      <w:r w:rsidR="0068464A">
        <w:rPr>
          <w:lang w:val="en-US"/>
        </w:rPr>
        <w:t xml:space="preserve">close enough to the router will obtain an IP address from the router. This could be dangerous as strangers can find the </w:t>
      </w:r>
      <w:r w:rsidR="00487CFE">
        <w:rPr>
          <w:lang w:val="en-US"/>
        </w:rPr>
        <w:t>Wi-Fi</w:t>
      </w:r>
      <w:r w:rsidR="0068464A">
        <w:rPr>
          <w:lang w:val="en-US"/>
        </w:rPr>
        <w:t xml:space="preserve"> connection and connect to your personal network</w:t>
      </w:r>
      <w:r w:rsidR="00487CFE">
        <w:rPr>
          <w:lang w:val="en-US"/>
        </w:rPr>
        <w:t xml:space="preserve">. There are a few ways to secure </w:t>
      </w:r>
      <w:r w:rsidR="00322BFC">
        <w:rPr>
          <w:lang w:val="en-US"/>
        </w:rPr>
        <w:t>wireless access to your router</w:t>
      </w:r>
      <w:r w:rsidR="008B7D5C">
        <w:rPr>
          <w:lang w:val="en-US"/>
        </w:rPr>
        <w:t>.</w:t>
      </w:r>
    </w:p>
    <w:p w14:paraId="4C29DFAC" w14:textId="334AFFD8" w:rsidR="00BA43F5" w:rsidRPr="006220AE" w:rsidRDefault="00BA43F5" w:rsidP="008B7D5C">
      <w:pPr>
        <w:pStyle w:val="SEN-Text"/>
        <w:rPr>
          <w:b/>
          <w:bCs/>
          <w:lang w:val="en-US"/>
        </w:rPr>
      </w:pPr>
      <w:r w:rsidRPr="006220AE">
        <w:rPr>
          <w:b/>
          <w:bCs/>
          <w:lang w:val="en-US"/>
        </w:rPr>
        <w:t>SSID Broadcast</w:t>
      </w:r>
    </w:p>
    <w:p w14:paraId="4D610C48" w14:textId="36D3E1C3" w:rsidR="0067429D" w:rsidRDefault="008B7D5C" w:rsidP="0067429D">
      <w:pPr>
        <w:pStyle w:val="SEN-Text"/>
        <w:rPr>
          <w:lang w:val="en-US"/>
        </w:rPr>
      </w:pPr>
      <w:r>
        <w:rPr>
          <w:lang w:val="en-US"/>
        </w:rPr>
        <w:t>By default, the SSID</w:t>
      </w:r>
      <w:r w:rsidR="007E6DD4">
        <w:rPr>
          <w:lang w:val="en-US"/>
        </w:rPr>
        <w:t xml:space="preserve"> (Service Set Identifier) is enabled which advertises </w:t>
      </w:r>
      <w:r w:rsidR="003B5F3A">
        <w:rPr>
          <w:lang w:val="en-US"/>
        </w:rPr>
        <w:t>the network to any wireless device within range of the router. This means any</w:t>
      </w:r>
      <w:r w:rsidR="003701B4">
        <w:rPr>
          <w:lang w:val="en-US"/>
        </w:rPr>
        <w:t xml:space="preserve">one </w:t>
      </w:r>
      <w:r w:rsidR="00513A2E">
        <w:rPr>
          <w:lang w:val="en-US"/>
        </w:rPr>
        <w:t>can find the network simply by viewing the Wi-Fi networks available</w:t>
      </w:r>
      <w:r w:rsidR="003701B4">
        <w:rPr>
          <w:lang w:val="en-US"/>
        </w:rPr>
        <w:t xml:space="preserve"> on their device</w:t>
      </w:r>
      <w:r w:rsidR="00513A2E">
        <w:rPr>
          <w:lang w:val="en-US"/>
        </w:rPr>
        <w:t xml:space="preserve">. We can disable </w:t>
      </w:r>
      <w:r w:rsidR="0067429D">
        <w:rPr>
          <w:lang w:val="en-US"/>
        </w:rPr>
        <w:t xml:space="preserve">the SSID </w:t>
      </w:r>
      <w:r w:rsidR="00513A2E">
        <w:rPr>
          <w:lang w:val="en-US"/>
        </w:rPr>
        <w:t>broadcast</w:t>
      </w:r>
      <w:r w:rsidR="00DF16D2">
        <w:rPr>
          <w:lang w:val="en-US"/>
        </w:rPr>
        <w:t xml:space="preserve">. </w:t>
      </w:r>
    </w:p>
    <w:p w14:paraId="5BF48F64" w14:textId="6F424E56" w:rsidR="00ED1DD4" w:rsidRDefault="008C6D7B" w:rsidP="008C6D7B">
      <w:pPr>
        <w:pStyle w:val="SEN-Text"/>
        <w:numPr>
          <w:ilvl w:val="0"/>
          <w:numId w:val="35"/>
        </w:numPr>
        <w:rPr>
          <w:lang w:val="en-US"/>
        </w:rPr>
      </w:pPr>
      <w:r>
        <w:rPr>
          <w:lang w:val="en-US"/>
        </w:rPr>
        <w:t>Navigate back to the “Basic Wireless Settings” subtab and disable the “SSID Broadcast” for each band.</w:t>
      </w:r>
      <w:r w:rsidR="00EA1DFB">
        <w:rPr>
          <w:lang w:val="en-US"/>
        </w:rPr>
        <w:t xml:space="preserve"> Rename each band</w:t>
      </w:r>
      <w:r w:rsidR="00C32543">
        <w:rPr>
          <w:lang w:val="en-US"/>
        </w:rPr>
        <w:t xml:space="preserve">’s SSID </w:t>
      </w:r>
      <w:r w:rsidR="00EA1DFB">
        <w:rPr>
          <w:lang w:val="en-US"/>
        </w:rPr>
        <w:t xml:space="preserve">to your </w:t>
      </w:r>
      <w:r w:rsidR="00047032">
        <w:rPr>
          <w:lang w:val="en-US"/>
        </w:rPr>
        <w:t>student I</w:t>
      </w:r>
      <w:r w:rsidR="00ED1DD4">
        <w:rPr>
          <w:lang w:val="en-US"/>
        </w:rPr>
        <w:t xml:space="preserve">D and band frequency. </w:t>
      </w:r>
    </w:p>
    <w:p w14:paraId="4F40745C" w14:textId="7DDB2A59" w:rsidR="0067429D" w:rsidRDefault="00ED1DD4" w:rsidP="00ED1DD4">
      <w:pPr>
        <w:pStyle w:val="SEN-Text"/>
        <w:numPr>
          <w:ilvl w:val="1"/>
          <w:numId w:val="35"/>
        </w:numPr>
        <w:rPr>
          <w:lang w:val="en-US"/>
        </w:rPr>
      </w:pPr>
      <w:r>
        <w:rPr>
          <w:lang w:val="en-US"/>
        </w:rPr>
        <w:t>Example:</w:t>
      </w:r>
    </w:p>
    <w:p w14:paraId="29642F41" w14:textId="675B53F9" w:rsidR="00047032" w:rsidRDefault="00047032" w:rsidP="00ED1DD4">
      <w:pPr>
        <w:pStyle w:val="SEN-Text"/>
        <w:numPr>
          <w:ilvl w:val="2"/>
          <w:numId w:val="35"/>
        </w:numPr>
        <w:rPr>
          <w:lang w:val="en-US"/>
        </w:rPr>
      </w:pPr>
      <w:r>
        <w:rPr>
          <w:lang w:val="en-US"/>
        </w:rPr>
        <w:t xml:space="preserve">2.4 GHz: SSID </w:t>
      </w:r>
      <w:r w:rsidR="00ED1DD4">
        <w:rPr>
          <w:lang w:val="en-US"/>
        </w:rPr>
        <w:t>= dtrinh_2.4</w:t>
      </w:r>
    </w:p>
    <w:p w14:paraId="535F189A" w14:textId="6F050F91" w:rsidR="00047032" w:rsidRDefault="00047032" w:rsidP="00ED1DD4">
      <w:pPr>
        <w:pStyle w:val="SEN-Text"/>
        <w:numPr>
          <w:ilvl w:val="2"/>
          <w:numId w:val="35"/>
        </w:numPr>
        <w:rPr>
          <w:lang w:val="en-US"/>
        </w:rPr>
      </w:pPr>
      <w:r>
        <w:rPr>
          <w:lang w:val="en-US"/>
        </w:rPr>
        <w:t>5 GHz – 1</w:t>
      </w:r>
      <w:r w:rsidR="00ED1DD4">
        <w:rPr>
          <w:lang w:val="en-US"/>
        </w:rPr>
        <w:t xml:space="preserve"> = dtrinh_5a</w:t>
      </w:r>
    </w:p>
    <w:p w14:paraId="63C14459" w14:textId="736E717F" w:rsidR="00047032" w:rsidRDefault="00047032" w:rsidP="00ED1DD4">
      <w:pPr>
        <w:pStyle w:val="SEN-Text"/>
        <w:numPr>
          <w:ilvl w:val="2"/>
          <w:numId w:val="35"/>
        </w:numPr>
        <w:rPr>
          <w:lang w:val="en-US"/>
        </w:rPr>
      </w:pPr>
      <w:r>
        <w:rPr>
          <w:lang w:val="en-US"/>
        </w:rPr>
        <w:t>5 GHz – 2</w:t>
      </w:r>
      <w:r w:rsidR="00ED1DD4">
        <w:rPr>
          <w:lang w:val="en-US"/>
        </w:rPr>
        <w:t xml:space="preserve"> = dtrinh_5b</w:t>
      </w:r>
    </w:p>
    <w:p w14:paraId="64D484ED" w14:textId="148C0854" w:rsidR="00E162E8" w:rsidRDefault="00E162E8" w:rsidP="00E162E8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7.0: SSID Broadcast Configuration [1 mark]</w:t>
      </w:r>
    </w:p>
    <w:p w14:paraId="47FC5323" w14:textId="77777777" w:rsidR="00E162E8" w:rsidRDefault="00E162E8" w:rsidP="00E162E8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1291013426"/>
        <w:picture/>
      </w:sdtPr>
      <w:sdtContent>
        <w:p w14:paraId="360E33CB" w14:textId="77777777" w:rsidR="00E162E8" w:rsidRPr="003E15CD" w:rsidRDefault="00E162E8" w:rsidP="00E162E8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59E5B090" wp14:editId="03907CE9">
                <wp:extent cx="6286500" cy="3534671"/>
                <wp:effectExtent l="0" t="0" r="0" b="889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39577" cy="3564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8C486F1" w14:textId="77777777" w:rsidR="00E162E8" w:rsidRPr="0047647C" w:rsidRDefault="00E162E8" w:rsidP="00E162E8">
      <w:pPr>
        <w:pStyle w:val="SEN-Text"/>
        <w:rPr>
          <w:b/>
          <w:bCs/>
          <w:highlight w:val="yellow"/>
          <w:lang w:val="en-US"/>
        </w:rPr>
      </w:pPr>
    </w:p>
    <w:p w14:paraId="5C79D153" w14:textId="603328E1" w:rsidR="00322BFC" w:rsidRPr="00323536" w:rsidRDefault="00C50CE4" w:rsidP="0067429D">
      <w:pPr>
        <w:pStyle w:val="SEN-Text"/>
        <w:rPr>
          <w:b/>
          <w:bCs/>
          <w:lang w:val="en-US"/>
        </w:rPr>
      </w:pPr>
      <w:r>
        <w:rPr>
          <w:b/>
          <w:bCs/>
          <w:lang w:val="en-US"/>
        </w:rPr>
        <w:t xml:space="preserve">Authentication and Encryption </w:t>
      </w:r>
    </w:p>
    <w:p w14:paraId="3E766F77" w14:textId="5B9E71A4" w:rsidR="00530CBB" w:rsidRDefault="00323536" w:rsidP="00323536">
      <w:pPr>
        <w:pStyle w:val="SEN-Text"/>
        <w:rPr>
          <w:lang w:val="en-US"/>
        </w:rPr>
      </w:pPr>
      <w:r>
        <w:rPr>
          <w:lang w:val="en-US"/>
        </w:rPr>
        <w:t xml:space="preserve">Although the SSID is no longer broadcasted to </w:t>
      </w:r>
      <w:r w:rsidR="00B23C89">
        <w:rPr>
          <w:lang w:val="en-US"/>
        </w:rPr>
        <w:t xml:space="preserve">all devices, </w:t>
      </w:r>
      <w:r w:rsidR="00921B08">
        <w:rPr>
          <w:lang w:val="en-US"/>
        </w:rPr>
        <w:t xml:space="preserve">we can add another layer of security by setting a password to our Wi-Fi connection. This router offers </w:t>
      </w:r>
      <w:r w:rsidR="00DD2335">
        <w:rPr>
          <w:lang w:val="en-US"/>
        </w:rPr>
        <w:t xml:space="preserve">different </w:t>
      </w:r>
      <w:r w:rsidR="00921B08">
        <w:rPr>
          <w:lang w:val="en-US"/>
        </w:rPr>
        <w:t>security protocols</w:t>
      </w:r>
      <w:r w:rsidR="004B7869">
        <w:rPr>
          <w:lang w:val="en-US"/>
        </w:rPr>
        <w:t xml:space="preserve"> for authentication</w:t>
      </w:r>
      <w:r w:rsidR="00530CBB">
        <w:rPr>
          <w:lang w:val="en-US"/>
        </w:rPr>
        <w:t>:</w:t>
      </w:r>
    </w:p>
    <w:p w14:paraId="3E3E8188" w14:textId="6662570B" w:rsidR="00530CBB" w:rsidRDefault="00921B08" w:rsidP="00530CBB">
      <w:pPr>
        <w:pStyle w:val="SEN-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WEP</w:t>
      </w:r>
      <w:r w:rsidR="00DA5C35">
        <w:rPr>
          <w:lang w:val="en-US"/>
        </w:rPr>
        <w:t xml:space="preserve"> – Wired Equivalent Privacy</w:t>
      </w:r>
    </w:p>
    <w:p w14:paraId="4E5E85D9" w14:textId="6A838ADB" w:rsidR="00BA43F5" w:rsidRDefault="00921B08" w:rsidP="00323536">
      <w:pPr>
        <w:pStyle w:val="SEN-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WPA</w:t>
      </w:r>
      <w:r w:rsidR="00D67416">
        <w:rPr>
          <w:lang w:val="en-US"/>
        </w:rPr>
        <w:t xml:space="preserve"> </w:t>
      </w:r>
      <w:r w:rsidR="00DD2335">
        <w:rPr>
          <w:lang w:val="en-US"/>
        </w:rPr>
        <w:t xml:space="preserve">/ WPA2 </w:t>
      </w:r>
      <w:r w:rsidR="00D67416">
        <w:rPr>
          <w:lang w:val="en-US"/>
        </w:rPr>
        <w:t>– Wireless Protected Access</w:t>
      </w:r>
      <w:r w:rsidR="00526341">
        <w:rPr>
          <w:lang w:val="en-US"/>
        </w:rPr>
        <w:t xml:space="preserve"> </w:t>
      </w:r>
      <w:r w:rsidR="00DD2335">
        <w:rPr>
          <w:lang w:val="en-US"/>
        </w:rPr>
        <w:t xml:space="preserve">/ WPA </w:t>
      </w:r>
      <w:r w:rsidR="00526341">
        <w:rPr>
          <w:lang w:val="en-US"/>
        </w:rPr>
        <w:t>version 2</w:t>
      </w:r>
    </w:p>
    <w:p w14:paraId="3537C851" w14:textId="7993D0A6" w:rsidR="00526341" w:rsidRDefault="00526341" w:rsidP="00526341">
      <w:pPr>
        <w:pStyle w:val="SEN-Text"/>
        <w:numPr>
          <w:ilvl w:val="1"/>
          <w:numId w:val="26"/>
        </w:numPr>
        <w:rPr>
          <w:lang w:val="en-US"/>
        </w:rPr>
      </w:pPr>
      <w:r>
        <w:rPr>
          <w:lang w:val="en-US"/>
        </w:rPr>
        <w:t xml:space="preserve">Personal </w:t>
      </w:r>
      <w:r w:rsidR="00776102">
        <w:rPr>
          <w:lang w:val="en-US"/>
        </w:rPr>
        <w:t>mode</w:t>
      </w:r>
    </w:p>
    <w:p w14:paraId="50CDA10F" w14:textId="1DFDB357" w:rsidR="00526341" w:rsidRPr="00526341" w:rsidRDefault="00526341" w:rsidP="00526341">
      <w:pPr>
        <w:pStyle w:val="SEN-Text"/>
        <w:numPr>
          <w:ilvl w:val="1"/>
          <w:numId w:val="26"/>
        </w:numPr>
        <w:rPr>
          <w:lang w:val="en-US"/>
        </w:rPr>
      </w:pPr>
      <w:r>
        <w:rPr>
          <w:lang w:val="en-US"/>
        </w:rPr>
        <w:t>Enterprise</w:t>
      </w:r>
      <w:r w:rsidR="00776102">
        <w:rPr>
          <w:lang w:val="en-US"/>
        </w:rPr>
        <w:t xml:space="preserve"> mode</w:t>
      </w:r>
    </w:p>
    <w:p w14:paraId="23AA7D69" w14:textId="66206718" w:rsidR="00BA43F5" w:rsidRDefault="00272768" w:rsidP="00323536">
      <w:pPr>
        <w:pStyle w:val="SEN-Text"/>
        <w:rPr>
          <w:lang w:val="en-US"/>
        </w:rPr>
      </w:pPr>
      <w:r>
        <w:rPr>
          <w:lang w:val="en-US"/>
        </w:rPr>
        <w:t xml:space="preserve">WPA </w:t>
      </w:r>
      <w:r w:rsidR="00A02FD8">
        <w:rPr>
          <w:lang w:val="en-US"/>
        </w:rPr>
        <w:t xml:space="preserve">is succeeded by </w:t>
      </w:r>
      <w:r w:rsidR="00DD038B">
        <w:rPr>
          <w:lang w:val="en-US"/>
        </w:rPr>
        <w:t>WPA</w:t>
      </w:r>
      <w:r>
        <w:rPr>
          <w:lang w:val="en-US"/>
        </w:rPr>
        <w:t xml:space="preserve">2 which is </w:t>
      </w:r>
      <w:r w:rsidR="00DD038B">
        <w:rPr>
          <w:lang w:val="en-US"/>
        </w:rPr>
        <w:t>more secure than WPA due to the encryption used</w:t>
      </w:r>
      <w:r w:rsidR="00E40B3C">
        <w:rPr>
          <w:lang w:val="en-US"/>
        </w:rPr>
        <w:t xml:space="preserve"> by the protocol. There are personal and enterprise modes for each WPA and WPA2. </w:t>
      </w:r>
      <w:r w:rsidR="00366911">
        <w:rPr>
          <w:lang w:val="en-US"/>
        </w:rPr>
        <w:t xml:space="preserve">In </w:t>
      </w:r>
      <w:r w:rsidR="00E40B3C">
        <w:rPr>
          <w:lang w:val="en-US"/>
        </w:rPr>
        <w:t xml:space="preserve">personal </w:t>
      </w:r>
      <w:r w:rsidR="00366911">
        <w:rPr>
          <w:lang w:val="en-US"/>
        </w:rPr>
        <w:t xml:space="preserve">mode, </w:t>
      </w:r>
      <w:r w:rsidR="00E40B3C">
        <w:rPr>
          <w:lang w:val="en-US"/>
        </w:rPr>
        <w:t xml:space="preserve">a </w:t>
      </w:r>
      <w:r w:rsidR="00012BF7">
        <w:rPr>
          <w:lang w:val="en-US"/>
        </w:rPr>
        <w:t>pre-shared key or passphrase for authentication</w:t>
      </w:r>
      <w:r w:rsidR="00366911">
        <w:rPr>
          <w:lang w:val="en-US"/>
        </w:rPr>
        <w:t xml:space="preserve">. In enterprise mode, a RADIUS server is required to manage authentication to the network. </w:t>
      </w:r>
    </w:p>
    <w:p w14:paraId="041FDEE9" w14:textId="27D572A8" w:rsidR="00FB7916" w:rsidRDefault="00FB7916" w:rsidP="00323536">
      <w:pPr>
        <w:pStyle w:val="SEN-Text"/>
        <w:rPr>
          <w:lang w:val="en-US"/>
        </w:rPr>
      </w:pPr>
      <w:r>
        <w:rPr>
          <w:lang w:val="en-US"/>
        </w:rPr>
        <w:t xml:space="preserve">In addition to </w:t>
      </w:r>
      <w:r w:rsidR="00776102">
        <w:rPr>
          <w:lang w:val="en-US"/>
        </w:rPr>
        <w:t xml:space="preserve">using </w:t>
      </w:r>
      <w:r>
        <w:rPr>
          <w:lang w:val="en-US"/>
        </w:rPr>
        <w:t>security protocol</w:t>
      </w:r>
      <w:r w:rsidR="00776102">
        <w:rPr>
          <w:lang w:val="en-US"/>
        </w:rPr>
        <w:t>s</w:t>
      </w:r>
      <w:r>
        <w:rPr>
          <w:lang w:val="en-US"/>
        </w:rPr>
        <w:t xml:space="preserve"> for authentication, </w:t>
      </w:r>
      <w:r w:rsidR="00A54EC4">
        <w:rPr>
          <w:lang w:val="en-US"/>
        </w:rPr>
        <w:t xml:space="preserve">we want to protect the data being transmitted using encryption. There are 2 types of encryption offered by this router: </w:t>
      </w:r>
    </w:p>
    <w:p w14:paraId="429C6448" w14:textId="099F4CD3" w:rsidR="00A54EC4" w:rsidRDefault="00A54EC4" w:rsidP="00A54EC4">
      <w:pPr>
        <w:pStyle w:val="SEN-Text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TKIP </w:t>
      </w:r>
      <w:r w:rsidR="00D0161E">
        <w:rPr>
          <w:lang w:val="en-US"/>
        </w:rPr>
        <w:t>–</w:t>
      </w:r>
      <w:r>
        <w:rPr>
          <w:lang w:val="en-US"/>
        </w:rPr>
        <w:t xml:space="preserve"> Tem</w:t>
      </w:r>
      <w:r w:rsidR="00D0161E">
        <w:rPr>
          <w:lang w:val="en-US"/>
        </w:rPr>
        <w:t>poral Key Integrity Protocol</w:t>
      </w:r>
    </w:p>
    <w:p w14:paraId="61A9BA23" w14:textId="73959E49" w:rsidR="00A54EC4" w:rsidRDefault="00A54EC4" w:rsidP="00A54EC4">
      <w:pPr>
        <w:pStyle w:val="SEN-Text"/>
        <w:numPr>
          <w:ilvl w:val="0"/>
          <w:numId w:val="36"/>
        </w:numPr>
        <w:rPr>
          <w:lang w:val="en-US"/>
        </w:rPr>
      </w:pPr>
      <w:r>
        <w:rPr>
          <w:lang w:val="en-US"/>
        </w:rPr>
        <w:t>AES</w:t>
      </w:r>
      <w:r w:rsidR="00D0161E">
        <w:rPr>
          <w:lang w:val="en-US"/>
        </w:rPr>
        <w:t xml:space="preserve"> – Advanced Encryption Standard</w:t>
      </w:r>
    </w:p>
    <w:p w14:paraId="4DE64DBB" w14:textId="58C53307" w:rsidR="00D0161E" w:rsidRDefault="00092D88" w:rsidP="00D0161E">
      <w:pPr>
        <w:pStyle w:val="SEN-Text"/>
        <w:rPr>
          <w:lang w:val="en-US"/>
        </w:rPr>
      </w:pPr>
      <w:r>
        <w:rPr>
          <w:lang w:val="en-US"/>
        </w:rPr>
        <w:t>AES provides</w:t>
      </w:r>
      <w:r w:rsidR="0059398E">
        <w:rPr>
          <w:lang w:val="en-US"/>
        </w:rPr>
        <w:t xml:space="preserve"> more secure encryption than TKIP</w:t>
      </w:r>
      <w:r w:rsidR="0065651B">
        <w:rPr>
          <w:lang w:val="en-US"/>
        </w:rPr>
        <w:t xml:space="preserve"> and is used </w:t>
      </w:r>
      <w:r w:rsidR="0059398E">
        <w:rPr>
          <w:lang w:val="en-US"/>
        </w:rPr>
        <w:t xml:space="preserve">in </w:t>
      </w:r>
      <w:r w:rsidR="0065651B">
        <w:rPr>
          <w:lang w:val="en-US"/>
        </w:rPr>
        <w:t xml:space="preserve">both </w:t>
      </w:r>
      <w:r w:rsidR="00EF7BF1">
        <w:rPr>
          <w:lang w:val="en-US"/>
        </w:rPr>
        <w:t xml:space="preserve">the </w:t>
      </w:r>
      <w:r w:rsidR="0065651B">
        <w:rPr>
          <w:lang w:val="en-US"/>
        </w:rPr>
        <w:t xml:space="preserve">WPA and </w:t>
      </w:r>
      <w:r w:rsidR="0059398E">
        <w:rPr>
          <w:lang w:val="en-US"/>
        </w:rPr>
        <w:t>WPA2</w:t>
      </w:r>
      <w:r w:rsidR="00EF7BF1">
        <w:rPr>
          <w:lang w:val="en-US"/>
        </w:rPr>
        <w:t xml:space="preserve"> security protocol</w:t>
      </w:r>
      <w:r w:rsidR="0065651B">
        <w:rPr>
          <w:lang w:val="en-US"/>
        </w:rPr>
        <w:t>s</w:t>
      </w:r>
      <w:r w:rsidR="00EF7BF1">
        <w:rPr>
          <w:lang w:val="en-US"/>
        </w:rPr>
        <w:t>.</w:t>
      </w:r>
      <w:r w:rsidR="0065651B">
        <w:rPr>
          <w:lang w:val="en-US"/>
        </w:rPr>
        <w:t xml:space="preserve"> </w:t>
      </w:r>
      <w:r w:rsidR="00202C2C">
        <w:rPr>
          <w:lang w:val="en-US"/>
        </w:rPr>
        <w:t>Note that WPA also offers TKIP encryption</w:t>
      </w:r>
      <w:r w:rsidR="00331D36">
        <w:rPr>
          <w:lang w:val="en-US"/>
        </w:rPr>
        <w:t xml:space="preserve"> but </w:t>
      </w:r>
      <w:r w:rsidR="00202C2C">
        <w:rPr>
          <w:lang w:val="en-US"/>
        </w:rPr>
        <w:t>WPA2 only offers AES</w:t>
      </w:r>
      <w:r w:rsidR="00331D36">
        <w:rPr>
          <w:lang w:val="en-US"/>
        </w:rPr>
        <w:t xml:space="preserve">. Consequently, </w:t>
      </w:r>
      <w:r w:rsidR="00202C2C">
        <w:rPr>
          <w:lang w:val="en-US"/>
        </w:rPr>
        <w:t>WPA2 provides more security than WPA.</w:t>
      </w:r>
    </w:p>
    <w:p w14:paraId="161BF67F" w14:textId="08B8B5EF" w:rsidR="00012BF7" w:rsidRDefault="009665BA" w:rsidP="00A775C7">
      <w:pPr>
        <w:pStyle w:val="SEN-Text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Under the “Wireless” and “Wireless Security” subtab, </w:t>
      </w:r>
      <w:r w:rsidR="00F2175F">
        <w:rPr>
          <w:lang w:val="en-US"/>
        </w:rPr>
        <w:t xml:space="preserve">set all the encryption modes to “WPA2 Personal” </w:t>
      </w:r>
      <w:r w:rsidR="00026D31">
        <w:rPr>
          <w:lang w:val="en-US"/>
        </w:rPr>
        <w:t>with AES enc</w:t>
      </w:r>
      <w:r w:rsidR="00B94ABE">
        <w:rPr>
          <w:lang w:val="en-US"/>
        </w:rPr>
        <w:t xml:space="preserve">ryption </w:t>
      </w:r>
    </w:p>
    <w:p w14:paraId="3128520A" w14:textId="31A47A43" w:rsidR="000B6EBA" w:rsidRPr="000B6EBA" w:rsidRDefault="000B6EBA" w:rsidP="000B6EBA">
      <w:pPr>
        <w:pStyle w:val="SEN-Text"/>
        <w:numPr>
          <w:ilvl w:val="0"/>
          <w:numId w:val="37"/>
        </w:numPr>
        <w:rPr>
          <w:lang w:val="en-US"/>
        </w:rPr>
      </w:pPr>
      <w:r>
        <w:rPr>
          <w:lang w:val="en-US"/>
        </w:rPr>
        <w:t>Assign your student number for each Passphrase</w:t>
      </w:r>
    </w:p>
    <w:p w14:paraId="47A11C9F" w14:textId="2A2D5FCB" w:rsidR="005D4751" w:rsidRDefault="005D4751" w:rsidP="005D475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lastRenderedPageBreak/>
        <w:t xml:space="preserve">Screenshot </w:t>
      </w:r>
      <w:r w:rsidR="00EF74CC">
        <w:rPr>
          <w:b/>
          <w:bCs/>
        </w:rPr>
        <w:t>7.1</w:t>
      </w:r>
      <w:r>
        <w:rPr>
          <w:b/>
          <w:bCs/>
        </w:rPr>
        <w:t xml:space="preserve">: </w:t>
      </w:r>
      <w:r w:rsidR="00EF74CC">
        <w:rPr>
          <w:b/>
          <w:bCs/>
        </w:rPr>
        <w:t>Authentication and Encryption Configuration</w:t>
      </w:r>
      <w:r>
        <w:rPr>
          <w:b/>
          <w:bCs/>
        </w:rPr>
        <w:t xml:space="preserve"> [1 mark]</w:t>
      </w:r>
    </w:p>
    <w:p w14:paraId="0AD3DDF3" w14:textId="77777777" w:rsidR="005D4751" w:rsidRDefault="005D4751" w:rsidP="005D475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1175911688"/>
        <w:picture/>
      </w:sdtPr>
      <w:sdtContent>
        <w:p w14:paraId="7CF6731D" w14:textId="77777777" w:rsidR="005D4751" w:rsidRPr="003E15CD" w:rsidRDefault="005D4751" w:rsidP="005D4751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15AB1673" wp14:editId="14D36CAA">
                <wp:extent cx="6392848" cy="3804109"/>
                <wp:effectExtent l="0" t="0" r="8255" b="6350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6210" cy="3859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53D7DAE" w14:textId="77777777" w:rsidR="005D4751" w:rsidRPr="0047647C" w:rsidRDefault="005D4751" w:rsidP="005D4751">
      <w:pPr>
        <w:pStyle w:val="SEN-Text"/>
        <w:rPr>
          <w:b/>
          <w:bCs/>
          <w:highlight w:val="yellow"/>
          <w:lang w:val="en-US"/>
        </w:rPr>
      </w:pPr>
    </w:p>
    <w:p w14:paraId="1F35C6FD" w14:textId="3ED4DB4E" w:rsidR="00DD2335" w:rsidRPr="00D85CE8" w:rsidRDefault="009072A9" w:rsidP="009072A9">
      <w:pPr>
        <w:pStyle w:val="SEN-Text"/>
        <w:rPr>
          <w:b/>
          <w:bCs/>
          <w:lang w:val="en-US"/>
        </w:rPr>
      </w:pPr>
      <w:r w:rsidRPr="00D85CE8">
        <w:rPr>
          <w:b/>
          <w:bCs/>
          <w:lang w:val="en-US"/>
        </w:rPr>
        <w:t>Guest Network</w:t>
      </w:r>
    </w:p>
    <w:p w14:paraId="7BD5D5BD" w14:textId="6F227C0B" w:rsidR="009072A9" w:rsidRDefault="00B34F0E" w:rsidP="009072A9">
      <w:pPr>
        <w:pStyle w:val="SEN-Text"/>
        <w:rPr>
          <w:lang w:val="en-US"/>
        </w:rPr>
      </w:pPr>
      <w:r>
        <w:rPr>
          <w:lang w:val="en-US"/>
        </w:rPr>
        <w:t xml:space="preserve">We have secured our wireless network by removing the SSID broadcast and requiring authentication </w:t>
      </w:r>
      <w:r w:rsidR="007D1081">
        <w:rPr>
          <w:lang w:val="en-US"/>
        </w:rPr>
        <w:t xml:space="preserve">to our network. We have also encrypted our </w:t>
      </w:r>
      <w:r w:rsidR="00A37980">
        <w:rPr>
          <w:lang w:val="en-US"/>
        </w:rPr>
        <w:t xml:space="preserve">wireless </w:t>
      </w:r>
      <w:r w:rsidR="007D1081">
        <w:rPr>
          <w:lang w:val="en-US"/>
        </w:rPr>
        <w:t>data transmission</w:t>
      </w:r>
      <w:r w:rsidR="00A37980">
        <w:rPr>
          <w:lang w:val="en-US"/>
        </w:rPr>
        <w:t>. Although these settings are sufficient for a typical home network, if y</w:t>
      </w:r>
      <w:r w:rsidR="00914E1B">
        <w:rPr>
          <w:lang w:val="en-US"/>
        </w:rPr>
        <w:t xml:space="preserve">ou plan on providing internet access to your friends but </w:t>
      </w:r>
      <w:r w:rsidR="00F5645B">
        <w:rPr>
          <w:lang w:val="en-US"/>
        </w:rPr>
        <w:t xml:space="preserve">restrict them from </w:t>
      </w:r>
      <w:r w:rsidR="00914E1B">
        <w:rPr>
          <w:lang w:val="en-US"/>
        </w:rPr>
        <w:t>access</w:t>
      </w:r>
      <w:r w:rsidR="00F5645B">
        <w:rPr>
          <w:lang w:val="en-US"/>
        </w:rPr>
        <w:t>ing</w:t>
      </w:r>
      <w:r w:rsidR="00914E1B">
        <w:rPr>
          <w:lang w:val="en-US"/>
        </w:rPr>
        <w:t xml:space="preserve"> your personal network (example: Printer, File Server, etc), we can </w:t>
      </w:r>
      <w:r w:rsidR="00F5645B">
        <w:rPr>
          <w:lang w:val="en-US"/>
        </w:rPr>
        <w:t>enable a feature called “Guest Network”.</w:t>
      </w:r>
    </w:p>
    <w:p w14:paraId="09964151" w14:textId="0C65DA13" w:rsidR="00D85CE8" w:rsidRDefault="00202527" w:rsidP="009072A9">
      <w:pPr>
        <w:pStyle w:val="SEN-Text"/>
        <w:rPr>
          <w:lang w:val="en-US"/>
        </w:rPr>
      </w:pPr>
      <w:r>
        <w:rPr>
          <w:lang w:val="en-US"/>
        </w:rPr>
        <w:t xml:space="preserve">The “Guest Network” allows us to create a </w:t>
      </w:r>
      <w:r w:rsidR="00FE1921">
        <w:rPr>
          <w:lang w:val="en-US"/>
        </w:rPr>
        <w:t>“</w:t>
      </w:r>
      <w:r>
        <w:rPr>
          <w:lang w:val="en-US"/>
        </w:rPr>
        <w:t>separate</w:t>
      </w:r>
      <w:r w:rsidR="00FE1921">
        <w:rPr>
          <w:lang w:val="en-US"/>
        </w:rPr>
        <w:t>”</w:t>
      </w:r>
      <w:r>
        <w:rPr>
          <w:lang w:val="en-US"/>
        </w:rPr>
        <w:t xml:space="preserve"> network for our guests</w:t>
      </w:r>
      <w:r w:rsidR="00FE1921">
        <w:rPr>
          <w:lang w:val="en-US"/>
        </w:rPr>
        <w:t xml:space="preserve"> </w:t>
      </w:r>
      <w:r w:rsidR="00EB2C04">
        <w:rPr>
          <w:lang w:val="en-US"/>
        </w:rPr>
        <w:t>where the b</w:t>
      </w:r>
      <w:r w:rsidR="00DD6F64">
        <w:rPr>
          <w:lang w:val="en-US"/>
        </w:rPr>
        <w:t xml:space="preserve">ands, </w:t>
      </w:r>
      <w:r w:rsidR="00656085">
        <w:rPr>
          <w:lang w:val="en-US"/>
        </w:rPr>
        <w:t>SSID broadcast, authentication</w:t>
      </w:r>
      <w:r w:rsidR="00DD6F64">
        <w:rPr>
          <w:lang w:val="en-US"/>
        </w:rPr>
        <w:t xml:space="preserve"> method</w:t>
      </w:r>
      <w:r w:rsidR="00656085">
        <w:rPr>
          <w:lang w:val="en-US"/>
        </w:rPr>
        <w:t xml:space="preserve">, and encryption settings </w:t>
      </w:r>
      <w:r w:rsidR="0088225B">
        <w:rPr>
          <w:lang w:val="en-US"/>
        </w:rPr>
        <w:t xml:space="preserve">can </w:t>
      </w:r>
      <w:r w:rsidR="00EB2C04">
        <w:rPr>
          <w:lang w:val="en-US"/>
        </w:rPr>
        <w:t xml:space="preserve">also </w:t>
      </w:r>
      <w:r w:rsidR="0088225B">
        <w:rPr>
          <w:lang w:val="en-US"/>
        </w:rPr>
        <w:t>be configure</w:t>
      </w:r>
      <w:r w:rsidR="004A50EA">
        <w:rPr>
          <w:lang w:val="en-US"/>
        </w:rPr>
        <w:t>d</w:t>
      </w:r>
      <w:r w:rsidR="0088225B">
        <w:rPr>
          <w:lang w:val="en-US"/>
        </w:rPr>
        <w:t>.</w:t>
      </w:r>
      <w:r w:rsidR="00EB2C04">
        <w:rPr>
          <w:lang w:val="en-US"/>
        </w:rPr>
        <w:t xml:space="preserve"> </w:t>
      </w:r>
    </w:p>
    <w:p w14:paraId="3A6BD0D0" w14:textId="37A82E22" w:rsidR="00025EF8" w:rsidRDefault="009B29F3" w:rsidP="009072A9">
      <w:pPr>
        <w:pStyle w:val="SEN-Text"/>
        <w:rPr>
          <w:lang w:val="en-US"/>
        </w:rPr>
      </w:pPr>
      <w:r>
        <w:rPr>
          <w:lang w:val="en-US"/>
        </w:rPr>
        <w:t xml:space="preserve">Your friends are </w:t>
      </w:r>
      <w:r w:rsidR="00077D9D">
        <w:rPr>
          <w:lang w:val="en-US"/>
        </w:rPr>
        <w:t xml:space="preserve">bringing their laptops </w:t>
      </w:r>
      <w:r>
        <w:rPr>
          <w:lang w:val="en-US"/>
        </w:rPr>
        <w:t>to your new house to play the latest game</w:t>
      </w:r>
      <w:r w:rsidR="00077D9D">
        <w:rPr>
          <w:lang w:val="en-US"/>
        </w:rPr>
        <w:t>.</w:t>
      </w:r>
      <w:r w:rsidR="007D5B19">
        <w:rPr>
          <w:lang w:val="en-US"/>
        </w:rPr>
        <w:t xml:space="preserve"> </w:t>
      </w:r>
      <w:r w:rsidR="0046638F">
        <w:rPr>
          <w:lang w:val="en-US"/>
        </w:rPr>
        <w:t xml:space="preserve">You </w:t>
      </w:r>
      <w:r w:rsidR="00CE1C7B">
        <w:rPr>
          <w:lang w:val="en-US"/>
        </w:rPr>
        <w:t xml:space="preserve">want to restrict </w:t>
      </w:r>
      <w:r w:rsidR="003B414B">
        <w:rPr>
          <w:lang w:val="en-US"/>
        </w:rPr>
        <w:t xml:space="preserve">your </w:t>
      </w:r>
      <w:r w:rsidR="0046638F">
        <w:rPr>
          <w:lang w:val="en-US"/>
        </w:rPr>
        <w:t xml:space="preserve">friends’ </w:t>
      </w:r>
      <w:r w:rsidR="003B414B">
        <w:rPr>
          <w:lang w:val="en-US"/>
        </w:rPr>
        <w:t>wireless connection to 2.4 G</w:t>
      </w:r>
      <w:r w:rsidR="005E383D">
        <w:rPr>
          <w:lang w:val="en-US"/>
        </w:rPr>
        <w:t>H</w:t>
      </w:r>
      <w:r w:rsidR="003B414B">
        <w:rPr>
          <w:lang w:val="en-US"/>
        </w:rPr>
        <w:t>z</w:t>
      </w:r>
      <w:r w:rsidR="00232631">
        <w:rPr>
          <w:lang w:val="en-US"/>
        </w:rPr>
        <w:t xml:space="preserve">. </w:t>
      </w:r>
      <w:r w:rsidR="0053398F">
        <w:rPr>
          <w:lang w:val="en-US"/>
        </w:rPr>
        <w:t xml:space="preserve">To prevent your </w:t>
      </w:r>
      <w:r w:rsidR="00232631">
        <w:rPr>
          <w:lang w:val="en-US"/>
        </w:rPr>
        <w:t xml:space="preserve">friends </w:t>
      </w:r>
      <w:r w:rsidR="00F44CBD">
        <w:rPr>
          <w:lang w:val="en-US"/>
        </w:rPr>
        <w:t xml:space="preserve">from knowing </w:t>
      </w:r>
      <w:r w:rsidR="00F903C1">
        <w:rPr>
          <w:lang w:val="en-US"/>
        </w:rPr>
        <w:t xml:space="preserve">about </w:t>
      </w:r>
      <w:r w:rsidR="00F44CBD">
        <w:rPr>
          <w:lang w:val="en-US"/>
        </w:rPr>
        <w:t>the 5 G</w:t>
      </w:r>
      <w:r w:rsidR="005E383D">
        <w:rPr>
          <w:lang w:val="en-US"/>
        </w:rPr>
        <w:t>H</w:t>
      </w:r>
      <w:r w:rsidR="00F44CBD">
        <w:rPr>
          <w:lang w:val="en-US"/>
        </w:rPr>
        <w:t xml:space="preserve">z band, you will disable the SSID broadcast </w:t>
      </w:r>
      <w:r w:rsidR="00F903C1">
        <w:rPr>
          <w:lang w:val="en-US"/>
        </w:rPr>
        <w:t>for the 5 G</w:t>
      </w:r>
      <w:r w:rsidR="005E383D">
        <w:rPr>
          <w:lang w:val="en-US"/>
        </w:rPr>
        <w:t>H</w:t>
      </w:r>
      <w:r w:rsidR="00F903C1">
        <w:rPr>
          <w:lang w:val="en-US"/>
        </w:rPr>
        <w:t xml:space="preserve">z band. </w:t>
      </w:r>
    </w:p>
    <w:p w14:paraId="22407FA6" w14:textId="467674C7" w:rsidR="00A66362" w:rsidRDefault="002E735B" w:rsidP="00F903C1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>Add 3 laptops to your network and ensure each laptop</w:t>
      </w:r>
      <w:r w:rsidR="00EF7FAE">
        <w:rPr>
          <w:lang w:val="en-US"/>
        </w:rPr>
        <w:t xml:space="preserve"> is configured with a </w:t>
      </w:r>
      <w:r w:rsidR="00232631">
        <w:rPr>
          <w:lang w:val="en-US"/>
        </w:rPr>
        <w:t>2.4</w:t>
      </w:r>
      <w:r w:rsidR="00EF7FAE">
        <w:rPr>
          <w:lang w:val="en-US"/>
        </w:rPr>
        <w:t xml:space="preserve"> G</w:t>
      </w:r>
      <w:r w:rsidR="005E383D">
        <w:rPr>
          <w:lang w:val="en-US"/>
        </w:rPr>
        <w:t>H</w:t>
      </w:r>
      <w:r w:rsidR="00EF7FAE">
        <w:rPr>
          <w:lang w:val="en-US"/>
        </w:rPr>
        <w:t>z wireless interface card:</w:t>
      </w:r>
    </w:p>
    <w:p w14:paraId="0CB245FF" w14:textId="7CB18E89" w:rsidR="00EF7FAE" w:rsidRPr="00BF4785" w:rsidRDefault="00EF7FAE" w:rsidP="00EF7FAE">
      <w:pPr>
        <w:pStyle w:val="SEN-Text"/>
        <w:numPr>
          <w:ilvl w:val="0"/>
          <w:numId w:val="40"/>
        </w:numPr>
        <w:rPr>
          <w:lang w:val="en-US"/>
        </w:rPr>
      </w:pPr>
      <w:r>
        <w:t>Use the “</w:t>
      </w:r>
      <w:r w:rsidR="00BC7044">
        <w:t>PT-LAPTOP-NM-1W</w:t>
      </w:r>
      <w:r>
        <w:t>” module</w:t>
      </w:r>
      <w:r w:rsidR="001A753F">
        <w:t>.</w:t>
      </w:r>
    </w:p>
    <w:p w14:paraId="237A535E" w14:textId="51B7934E" w:rsidR="00BF4785" w:rsidRPr="009C11D1" w:rsidRDefault="00BF4785" w:rsidP="00BF4785">
      <w:pPr>
        <w:pStyle w:val="SEN-Text"/>
        <w:numPr>
          <w:ilvl w:val="0"/>
          <w:numId w:val="40"/>
        </w:numPr>
        <w:rPr>
          <w:b/>
          <w:bCs/>
          <w:lang w:val="en-US"/>
        </w:rPr>
      </w:pPr>
      <w:r w:rsidRPr="009C11D1">
        <w:rPr>
          <w:b/>
          <w:bCs/>
          <w:noProof/>
          <w:highlight w:val="yellow"/>
        </w:rPr>
        <w:drawing>
          <wp:anchor distT="0" distB="0" distL="114300" distR="114300" simplePos="0" relativeHeight="251658243" behindDoc="0" locked="0" layoutInCell="1" allowOverlap="1" wp14:anchorId="26DCF905" wp14:editId="509BDAC6">
            <wp:simplePos x="0" y="0"/>
            <wp:positionH relativeFrom="column">
              <wp:posOffset>378883</wp:posOffset>
            </wp:positionH>
            <wp:positionV relativeFrom="paragraph">
              <wp:posOffset>-25400</wp:posOffset>
            </wp:positionV>
            <wp:extent cx="240030" cy="200025"/>
            <wp:effectExtent l="0" t="0" r="7620" b="9525"/>
            <wp:wrapNone/>
            <wp:docPr id="6" name="Picture 6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highlight w:val="yellow"/>
          <w:lang w:val="en-US"/>
        </w:rPr>
        <w:t>You will need to power off the laptop and remove the existing ethernet module before installing the “PT-LAPTOP-NM-1W</w:t>
      </w:r>
      <w:r w:rsidR="00EB23A5">
        <w:rPr>
          <w:b/>
          <w:bCs/>
          <w:highlight w:val="yellow"/>
          <w:lang w:val="en-US"/>
        </w:rPr>
        <w:t>” module</w:t>
      </w:r>
      <w:r w:rsidRPr="009C11D1">
        <w:rPr>
          <w:b/>
          <w:bCs/>
          <w:highlight w:val="yellow"/>
          <w:lang w:val="en-US"/>
        </w:rPr>
        <w:t>.</w:t>
      </w:r>
    </w:p>
    <w:p w14:paraId="38AA24D8" w14:textId="65204694" w:rsidR="00F903C1" w:rsidRDefault="00F903C1" w:rsidP="00F903C1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lastRenderedPageBreak/>
        <w:t xml:space="preserve">Use the PC to login into the router. </w:t>
      </w:r>
    </w:p>
    <w:p w14:paraId="75BB059B" w14:textId="3C3B22A7" w:rsidR="00F903C1" w:rsidRDefault="00660270" w:rsidP="00F903C1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Under the “Wireless” tab and “Guest Network” subtab, </w:t>
      </w:r>
      <w:r w:rsidR="00C0174E">
        <w:rPr>
          <w:lang w:val="en-US"/>
        </w:rPr>
        <w:t>enable the guest profiles for each band.</w:t>
      </w:r>
    </w:p>
    <w:p w14:paraId="53783E02" w14:textId="6F945F34" w:rsidR="00C0174E" w:rsidRDefault="00C0174E" w:rsidP="00F903C1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Set </w:t>
      </w:r>
      <w:r w:rsidR="00D03043">
        <w:rPr>
          <w:lang w:val="en-US"/>
        </w:rPr>
        <w:t xml:space="preserve">an </w:t>
      </w:r>
      <w:r>
        <w:rPr>
          <w:lang w:val="en-US"/>
        </w:rPr>
        <w:t>appropriate SSID</w:t>
      </w:r>
      <w:r w:rsidR="00D03043">
        <w:rPr>
          <w:lang w:val="en-US"/>
        </w:rPr>
        <w:t xml:space="preserve"> name for each band.</w:t>
      </w:r>
    </w:p>
    <w:p w14:paraId="43AD30FE" w14:textId="21C4129B" w:rsidR="00C0174E" w:rsidRDefault="00D03043" w:rsidP="00F903C1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>Set the appropriate broadcast for each band.</w:t>
      </w:r>
    </w:p>
    <w:p w14:paraId="3206E8B2" w14:textId="552DD825" w:rsidR="00C0174E" w:rsidRDefault="00D03043" w:rsidP="00F903C1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Configure the appropriate </w:t>
      </w:r>
      <w:r w:rsidR="00C87EF0">
        <w:rPr>
          <w:lang w:val="en-US"/>
        </w:rPr>
        <w:t>security mode and encryption for each band.</w:t>
      </w:r>
    </w:p>
    <w:p w14:paraId="5AC9F688" w14:textId="532C3085" w:rsidR="007F764E" w:rsidRPr="007F764E" w:rsidRDefault="007F764E" w:rsidP="007F764E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>Assign your student number for each Passphrase</w:t>
      </w:r>
    </w:p>
    <w:p w14:paraId="59215CA1" w14:textId="79054AFA" w:rsidR="00EF74CC" w:rsidRDefault="00EF74CC" w:rsidP="00EF74C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7.2: Guest Network Configuration [1 mark]</w:t>
      </w:r>
    </w:p>
    <w:p w14:paraId="6FEB84F8" w14:textId="77777777" w:rsidR="00EF74CC" w:rsidRDefault="00EF74CC" w:rsidP="00EF74C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1971547617"/>
        <w:picture/>
      </w:sdtPr>
      <w:sdtContent>
        <w:p w14:paraId="3959214B" w14:textId="77777777" w:rsidR="00EF74CC" w:rsidRPr="003E15CD" w:rsidRDefault="00EF74CC" w:rsidP="00EF74CC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2B5F162F" wp14:editId="10F9F24E">
                <wp:extent cx="6448507" cy="3620893"/>
                <wp:effectExtent l="0" t="0" r="0" b="0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89507" cy="36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9E17E94" w14:textId="77777777" w:rsidR="00EF74CC" w:rsidRDefault="00EF74CC" w:rsidP="00EF74CC">
      <w:pPr>
        <w:pStyle w:val="SEN-Text"/>
        <w:rPr>
          <w:b/>
          <w:bCs/>
          <w:highlight w:val="yellow"/>
          <w:lang w:val="en-US"/>
        </w:rPr>
      </w:pPr>
    </w:p>
    <w:p w14:paraId="3AC30430" w14:textId="5358A818" w:rsidR="003A04A8" w:rsidRDefault="003A04A8" w:rsidP="003A04A8">
      <w:pPr>
        <w:pStyle w:val="SEN-Text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On each laptop, connect to the 2.4 GHz </w:t>
      </w:r>
      <w:r w:rsidR="00607C74">
        <w:rPr>
          <w:lang w:val="en-US"/>
        </w:rPr>
        <w:t>band using the SSID and password you configured for that band.</w:t>
      </w:r>
    </w:p>
    <w:p w14:paraId="0B358521" w14:textId="5FA7827E" w:rsidR="00607C74" w:rsidRDefault="005764F6" w:rsidP="005764F6">
      <w:pPr>
        <w:pStyle w:val="SEN-Text"/>
        <w:jc w:val="center"/>
        <w:rPr>
          <w:lang w:val="en-US"/>
        </w:rPr>
      </w:pPr>
      <w:r w:rsidRPr="005764F6">
        <w:rPr>
          <w:noProof/>
          <w:lang w:val="en-US"/>
        </w:rPr>
        <w:lastRenderedPageBreak/>
        <w:drawing>
          <wp:inline distT="0" distB="0" distL="0" distR="0" wp14:anchorId="3536AD54" wp14:editId="2D2EA752">
            <wp:extent cx="4876800" cy="4310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939" cy="431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3A59" w14:textId="621FB6FC" w:rsidR="00124BEC" w:rsidRDefault="00124BEC" w:rsidP="00124BEC">
      <w:pPr>
        <w:pStyle w:val="SEN-Text"/>
        <w:jc w:val="both"/>
        <w:rPr>
          <w:lang w:val="en-US"/>
        </w:rPr>
      </w:pPr>
      <w:r>
        <w:rPr>
          <w:lang w:val="en-US"/>
        </w:rPr>
        <w:t xml:space="preserve">Using the correct SSID and password will allow you to connect to the router. </w:t>
      </w:r>
    </w:p>
    <w:p w14:paraId="75BBDB27" w14:textId="606D06BC" w:rsidR="0002050D" w:rsidRDefault="0002050D" w:rsidP="0002050D">
      <w:pPr>
        <w:pStyle w:val="SEN-Text"/>
        <w:jc w:val="center"/>
        <w:rPr>
          <w:lang w:val="en-US"/>
        </w:rPr>
      </w:pPr>
      <w:r w:rsidRPr="0002050D">
        <w:rPr>
          <w:noProof/>
          <w:lang w:val="en-US"/>
        </w:rPr>
        <w:drawing>
          <wp:inline distT="0" distB="0" distL="0" distR="0" wp14:anchorId="51A84046" wp14:editId="3EB69F70">
            <wp:extent cx="4134062" cy="37530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A701" w14:textId="15CCE106" w:rsidR="00936180" w:rsidRPr="00D85CE8" w:rsidRDefault="00936180" w:rsidP="00936180">
      <w:pPr>
        <w:pStyle w:val="SEN-Tex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Wireless MAC Filter</w:t>
      </w:r>
    </w:p>
    <w:p w14:paraId="70EBB60F" w14:textId="0EA9170D" w:rsidR="00936180" w:rsidRDefault="00F11970" w:rsidP="00936180">
      <w:pPr>
        <w:pStyle w:val="SEN-Text"/>
        <w:rPr>
          <w:lang w:val="en-US"/>
        </w:rPr>
      </w:pPr>
      <w:r>
        <w:rPr>
          <w:lang w:val="en-US"/>
        </w:rPr>
        <w:t xml:space="preserve">While </w:t>
      </w:r>
      <w:r w:rsidR="00AC7AE2">
        <w:rPr>
          <w:lang w:val="en-US"/>
        </w:rPr>
        <w:t xml:space="preserve">gaming </w:t>
      </w:r>
      <w:r w:rsidR="007D58EE">
        <w:rPr>
          <w:lang w:val="en-US"/>
        </w:rPr>
        <w:t xml:space="preserve">with your friends, </w:t>
      </w:r>
      <w:r w:rsidR="0038245C">
        <w:rPr>
          <w:lang w:val="en-US"/>
        </w:rPr>
        <w:t xml:space="preserve">they all team up against you </w:t>
      </w:r>
      <w:r w:rsidR="00AC7AE2">
        <w:rPr>
          <w:lang w:val="en-US"/>
        </w:rPr>
        <w:t xml:space="preserve">causing you to lose. You decide to </w:t>
      </w:r>
      <w:r w:rsidR="007D59A5">
        <w:rPr>
          <w:lang w:val="en-US"/>
        </w:rPr>
        <w:t xml:space="preserve">restrict </w:t>
      </w:r>
      <w:r w:rsidR="0038245C">
        <w:rPr>
          <w:lang w:val="en-US"/>
        </w:rPr>
        <w:t xml:space="preserve">all their </w:t>
      </w:r>
      <w:r w:rsidR="007D59A5">
        <w:rPr>
          <w:lang w:val="en-US"/>
        </w:rPr>
        <w:t xml:space="preserve">access to the internet </w:t>
      </w:r>
      <w:r w:rsidR="00164920">
        <w:rPr>
          <w:lang w:val="en-US"/>
        </w:rPr>
        <w:t xml:space="preserve">by filtering out their device from the network. </w:t>
      </w:r>
    </w:p>
    <w:p w14:paraId="0CF0DFDF" w14:textId="4B3D6BD9" w:rsidR="0068238D" w:rsidRDefault="0068238D" w:rsidP="0068238D">
      <w:pPr>
        <w:pStyle w:val="SEN-Text"/>
        <w:numPr>
          <w:ilvl w:val="0"/>
          <w:numId w:val="39"/>
        </w:numPr>
        <w:rPr>
          <w:lang w:val="en-US"/>
        </w:rPr>
      </w:pPr>
      <w:r>
        <w:rPr>
          <w:lang w:val="en-US"/>
        </w:rPr>
        <w:t xml:space="preserve">Use the PC to login into the router. </w:t>
      </w:r>
    </w:p>
    <w:p w14:paraId="0FC92C48" w14:textId="06E64BA2" w:rsidR="0068238D" w:rsidRPr="0068238D" w:rsidRDefault="0068238D" w:rsidP="0087608C">
      <w:pPr>
        <w:pStyle w:val="SEN-Text"/>
        <w:numPr>
          <w:ilvl w:val="0"/>
          <w:numId w:val="39"/>
        </w:numPr>
        <w:rPr>
          <w:lang w:val="en-US"/>
        </w:rPr>
      </w:pPr>
      <w:r w:rsidRPr="0068238D">
        <w:rPr>
          <w:lang w:val="en-US"/>
        </w:rPr>
        <w:t>Under the “</w:t>
      </w:r>
      <w:r w:rsidR="00424D2B">
        <w:rPr>
          <w:lang w:val="en-US"/>
        </w:rPr>
        <w:t>Status</w:t>
      </w:r>
      <w:r w:rsidRPr="0068238D">
        <w:rPr>
          <w:lang w:val="en-US"/>
        </w:rPr>
        <w:t>” tab and “</w:t>
      </w:r>
      <w:r w:rsidR="00424D2B">
        <w:rPr>
          <w:lang w:val="en-US"/>
        </w:rPr>
        <w:t>Local Network</w:t>
      </w:r>
      <w:r w:rsidRPr="0068238D">
        <w:rPr>
          <w:lang w:val="en-US"/>
        </w:rPr>
        <w:t>” subtab</w:t>
      </w:r>
      <w:r w:rsidR="00424D2B">
        <w:rPr>
          <w:lang w:val="en-US"/>
        </w:rPr>
        <w:t>, click on “DHCP Client Table”</w:t>
      </w:r>
      <w:r w:rsidR="007E622F">
        <w:rPr>
          <w:lang w:val="en-US"/>
        </w:rPr>
        <w:t>.</w:t>
      </w:r>
    </w:p>
    <w:p w14:paraId="05D8DEB6" w14:textId="0219212D" w:rsidR="00164920" w:rsidRDefault="00FC1D5C" w:rsidP="00164920">
      <w:pPr>
        <w:pStyle w:val="SEN-Text"/>
        <w:numPr>
          <w:ilvl w:val="0"/>
          <w:numId w:val="39"/>
        </w:numPr>
        <w:rPr>
          <w:lang w:val="en-US"/>
        </w:rPr>
      </w:pPr>
      <w:r>
        <w:rPr>
          <w:lang w:val="en-US"/>
        </w:rPr>
        <w:t>Record the MAC address for the last 3 IP addresses</w:t>
      </w:r>
      <w:r w:rsidR="00745D2A">
        <w:rPr>
          <w:lang w:val="en-US"/>
        </w:rPr>
        <w:t>.</w:t>
      </w:r>
      <w:r w:rsidR="00491FE3">
        <w:rPr>
          <w:lang w:val="en-US"/>
        </w:rPr>
        <w:t xml:space="preserve"> </w:t>
      </w:r>
    </w:p>
    <w:p w14:paraId="27D74F3A" w14:textId="7484B859" w:rsidR="00491FE3" w:rsidRDefault="00491FE3" w:rsidP="00491FE3">
      <w:pPr>
        <w:pStyle w:val="SEN-Text"/>
        <w:rPr>
          <w:lang w:val="en-US"/>
        </w:rPr>
      </w:pPr>
      <w:r w:rsidRPr="00491FE3">
        <w:rPr>
          <w:noProof/>
          <w:lang w:val="en-US"/>
        </w:rPr>
        <w:drawing>
          <wp:inline distT="0" distB="0" distL="0" distR="0" wp14:anchorId="22A121E0" wp14:editId="0E1977E4">
            <wp:extent cx="6439604" cy="4106173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7656" cy="4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8604" w14:textId="3964F53A" w:rsidR="00491FE3" w:rsidRPr="009C11D1" w:rsidRDefault="00491FE3" w:rsidP="00491FE3">
      <w:pPr>
        <w:pStyle w:val="SEN-Text"/>
        <w:numPr>
          <w:ilvl w:val="0"/>
          <w:numId w:val="40"/>
        </w:numPr>
        <w:rPr>
          <w:b/>
          <w:bCs/>
          <w:lang w:val="en-US"/>
        </w:rPr>
      </w:pPr>
      <w:r w:rsidRPr="009C11D1">
        <w:rPr>
          <w:b/>
          <w:bCs/>
          <w:noProof/>
          <w:highlight w:val="yellow"/>
        </w:rPr>
        <w:drawing>
          <wp:anchor distT="0" distB="0" distL="114300" distR="114300" simplePos="0" relativeHeight="251658245" behindDoc="0" locked="0" layoutInCell="1" allowOverlap="1" wp14:anchorId="7C07FB87" wp14:editId="5949641A">
            <wp:simplePos x="0" y="0"/>
            <wp:positionH relativeFrom="column">
              <wp:posOffset>378883</wp:posOffset>
            </wp:positionH>
            <wp:positionV relativeFrom="paragraph">
              <wp:posOffset>-25400</wp:posOffset>
            </wp:positionV>
            <wp:extent cx="240030" cy="200025"/>
            <wp:effectExtent l="0" t="0" r="7620" b="9525"/>
            <wp:wrapNone/>
            <wp:docPr id="9" name="Picture 9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highlight w:val="yellow"/>
          <w:lang w:val="en-US"/>
        </w:rPr>
        <w:t>The MAC Address for your laptops may appear different from the screenshot</w:t>
      </w:r>
      <w:r w:rsidRPr="009C11D1">
        <w:rPr>
          <w:b/>
          <w:bCs/>
          <w:highlight w:val="yellow"/>
          <w:lang w:val="en-US"/>
        </w:rPr>
        <w:t>.</w:t>
      </w:r>
    </w:p>
    <w:p w14:paraId="41BC1EEE" w14:textId="2E9417D4" w:rsidR="00745D2A" w:rsidRDefault="00745D2A" w:rsidP="00164920">
      <w:pPr>
        <w:pStyle w:val="SEN-Text"/>
        <w:numPr>
          <w:ilvl w:val="0"/>
          <w:numId w:val="39"/>
        </w:numPr>
        <w:rPr>
          <w:lang w:val="en-US"/>
        </w:rPr>
      </w:pPr>
      <w:r>
        <w:rPr>
          <w:lang w:val="en-US"/>
        </w:rPr>
        <w:t>Navigate back to the “Wireless” tab and “Wireless MAC Filter”.</w:t>
      </w:r>
    </w:p>
    <w:p w14:paraId="1A48CE19" w14:textId="0A8C6C58" w:rsidR="00FC1D5C" w:rsidRDefault="004E1CDF" w:rsidP="00164920">
      <w:pPr>
        <w:pStyle w:val="SEN-Text"/>
        <w:numPr>
          <w:ilvl w:val="0"/>
          <w:numId w:val="39"/>
        </w:numPr>
        <w:rPr>
          <w:lang w:val="en-US"/>
        </w:rPr>
      </w:pPr>
      <w:r>
        <w:rPr>
          <w:lang w:val="en-US"/>
        </w:rPr>
        <w:t>Enable the “Wireless Port” to 2.4G</w:t>
      </w:r>
      <w:r w:rsidR="00E35246">
        <w:rPr>
          <w:lang w:val="en-US"/>
        </w:rPr>
        <w:t>.</w:t>
      </w:r>
    </w:p>
    <w:p w14:paraId="48252224" w14:textId="6B72CBA6" w:rsidR="00E35246" w:rsidRDefault="00E35246" w:rsidP="00164920">
      <w:pPr>
        <w:pStyle w:val="SEN-Text"/>
        <w:numPr>
          <w:ilvl w:val="0"/>
          <w:numId w:val="39"/>
        </w:numPr>
        <w:rPr>
          <w:lang w:val="en-US"/>
        </w:rPr>
      </w:pPr>
      <w:r>
        <w:rPr>
          <w:lang w:val="en-US"/>
        </w:rPr>
        <w:t xml:space="preserve">Enter the MAC addresses of the 3 laptops. </w:t>
      </w:r>
    </w:p>
    <w:p w14:paraId="118573BE" w14:textId="7D56339C" w:rsidR="00E35246" w:rsidRDefault="00E35246" w:rsidP="00E35246">
      <w:pPr>
        <w:ind w:left="1080"/>
      </w:pPr>
      <w:r w:rsidRPr="009C11D1">
        <w:rPr>
          <w:b/>
          <w:bCs/>
          <w:noProof/>
          <w:highlight w:val="yellow"/>
        </w:rPr>
        <w:drawing>
          <wp:anchor distT="0" distB="0" distL="114300" distR="114300" simplePos="0" relativeHeight="251658244" behindDoc="0" locked="0" layoutInCell="1" allowOverlap="1" wp14:anchorId="47B5F5AC" wp14:editId="2A9EA36C">
            <wp:simplePos x="0" y="0"/>
            <wp:positionH relativeFrom="column">
              <wp:posOffset>378883</wp:posOffset>
            </wp:positionH>
            <wp:positionV relativeFrom="paragraph">
              <wp:posOffset>-25400</wp:posOffset>
            </wp:positionV>
            <wp:extent cx="240030" cy="200025"/>
            <wp:effectExtent l="0" t="0" r="7620" b="9525"/>
            <wp:wrapNone/>
            <wp:docPr id="11" name="Picture 11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22B">
        <w:rPr>
          <w:b/>
          <w:bCs/>
          <w:highlight w:val="yellow"/>
          <w:lang w:val="en-US"/>
        </w:rPr>
        <w:t xml:space="preserve">Make sure the setting “Prevent PCs listed below from accessing the wireless network” is selected to ensure the </w:t>
      </w:r>
      <w:r w:rsidR="001613D4">
        <w:rPr>
          <w:b/>
          <w:bCs/>
          <w:highlight w:val="yellow"/>
          <w:lang w:val="en-US"/>
        </w:rPr>
        <w:t>laptops are being restricted.</w:t>
      </w:r>
    </w:p>
    <w:p w14:paraId="2B4584F4" w14:textId="4AA80704" w:rsidR="00D07D8B" w:rsidRDefault="00A42974" w:rsidP="009072A9">
      <w:pPr>
        <w:pStyle w:val="SEN-Text"/>
        <w:rPr>
          <w:lang w:val="en-US"/>
        </w:rPr>
      </w:pPr>
      <w:r>
        <w:rPr>
          <w:lang w:val="en-US"/>
        </w:rPr>
        <w:t xml:space="preserve">After saving the settings, you should </w:t>
      </w:r>
      <w:r w:rsidR="00D3679C">
        <w:rPr>
          <w:lang w:val="en-US"/>
        </w:rPr>
        <w:t xml:space="preserve">notice </w:t>
      </w:r>
      <w:r>
        <w:rPr>
          <w:lang w:val="en-US"/>
        </w:rPr>
        <w:t>the laptops are no longer connected to the network.</w:t>
      </w:r>
    </w:p>
    <w:p w14:paraId="5A312DE7" w14:textId="60AD60A7" w:rsidR="00D07D8B" w:rsidRDefault="000F6438" w:rsidP="00D07D8B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 xml:space="preserve">Can </w:t>
      </w:r>
      <w:r w:rsidR="0072635E">
        <w:rPr>
          <w:b/>
          <w:bCs/>
        </w:rPr>
        <w:t xml:space="preserve">the </w:t>
      </w:r>
      <w:r w:rsidR="0084048F">
        <w:rPr>
          <w:b/>
          <w:bCs/>
        </w:rPr>
        <w:t>friends reconnect to the 2.4G wireless network?</w:t>
      </w:r>
      <w:r w:rsidR="00D07D8B">
        <w:rPr>
          <w:b/>
          <w:bCs/>
        </w:rPr>
        <w:t xml:space="preserve"> </w:t>
      </w:r>
      <w:r w:rsidR="00F71289">
        <w:rPr>
          <w:b/>
          <w:bCs/>
        </w:rPr>
        <w:t xml:space="preserve">Explain. </w:t>
      </w:r>
      <w:r w:rsidR="00D07D8B">
        <w:rPr>
          <w:b/>
          <w:bCs/>
        </w:rPr>
        <w:t>[1 mark]</w:t>
      </w:r>
    </w:p>
    <w:p w14:paraId="7661D81B" w14:textId="77777777" w:rsidR="00800D6D" w:rsidRDefault="00800D6D" w:rsidP="00D07D8B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rPr>
          <w:b/>
          <w:bCs/>
        </w:rPr>
        <w:id w:val="274135909"/>
        <w:placeholder>
          <w:docPart w:val="DefaultPlaceholder_-1854013440"/>
        </w:placeholder>
        <w:showingPlcHdr/>
      </w:sdtPr>
      <w:sdtContent>
        <w:p w14:paraId="7BA14015" w14:textId="6149A0DE" w:rsidR="00F71289" w:rsidRDefault="00800D6D" w:rsidP="00D07D8B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  <w:rPr>
              <w:b/>
              <w:bCs/>
            </w:rPr>
          </w:pPr>
          <w:r w:rsidRPr="00B11E8C">
            <w:rPr>
              <w:rStyle w:val="PlaceholderText"/>
            </w:rPr>
            <w:t>Click or tap here to enter text.</w:t>
          </w:r>
        </w:p>
      </w:sdtContent>
    </w:sdt>
    <w:p w14:paraId="5A19DDC2" w14:textId="77777777" w:rsidR="00D07D8B" w:rsidRPr="00352577" w:rsidRDefault="00D07D8B" w:rsidP="00352577">
      <w:pPr>
        <w:pStyle w:val="SEN-Text"/>
        <w:rPr>
          <w:sz w:val="2"/>
          <w:szCs w:val="2"/>
          <w:lang w:val="en-US"/>
        </w:rPr>
      </w:pPr>
    </w:p>
    <w:sectPr w:rsidR="00D07D8B" w:rsidRPr="00352577" w:rsidSect="00460260">
      <w:headerReference w:type="default" r:id="rId25"/>
      <w:footerReference w:type="default" r:id="rId26"/>
      <w:footerReference w:type="first" r:id="rId27"/>
      <w:pgSz w:w="12240" w:h="15840"/>
      <w:pgMar w:top="1152" w:right="810" w:bottom="1152" w:left="99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2B42D" w14:textId="77777777" w:rsidR="002971C1" w:rsidRDefault="002971C1" w:rsidP="00277BB4">
      <w:r>
        <w:separator/>
      </w:r>
    </w:p>
  </w:endnote>
  <w:endnote w:type="continuationSeparator" w:id="0">
    <w:p w14:paraId="6BA714CC" w14:textId="77777777" w:rsidR="002971C1" w:rsidRDefault="002971C1" w:rsidP="00277BB4">
      <w:r>
        <w:continuationSeparator/>
      </w:r>
    </w:p>
  </w:endnote>
  <w:endnote w:type="continuationNotice" w:id="1">
    <w:p w14:paraId="3BE7DFB1" w14:textId="77777777" w:rsidR="002971C1" w:rsidRDefault="002971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19C07" w14:textId="68BAD0CE" w:rsidR="001C2B54" w:rsidRPr="00F458FB" w:rsidRDefault="001C2B54" w:rsidP="00277BB4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900"/>
      </w:tabs>
      <w:rPr>
        <w:rFonts w:cs="Arial"/>
        <w:i/>
        <w:sz w:val="20"/>
      </w:rPr>
    </w:pPr>
    <w:r w:rsidRPr="00F458FB">
      <w:rPr>
        <w:rFonts w:cs="Arial"/>
        <w:i/>
        <w:sz w:val="20"/>
      </w:rPr>
      <w:t xml:space="preserve">Seneca College </w:t>
    </w:r>
    <w:r w:rsidRPr="00F458FB">
      <w:rPr>
        <w:rFonts w:cs="Arial"/>
        <w:i/>
        <w:sz w:val="20"/>
      </w:rPr>
      <w:tab/>
      <w:t xml:space="preserve">School of </w:t>
    </w:r>
    <w:r w:rsidR="009459D3">
      <w:rPr>
        <w:rFonts w:cs="Arial"/>
        <w:i/>
        <w:sz w:val="20"/>
      </w:rPr>
      <w:t>ITAS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  <w:tblCaption w:val="Seneca College Academic Honesty Policy"/>
    </w:tblPr>
    <w:tblGrid>
      <w:gridCol w:w="10255"/>
    </w:tblGrid>
    <w:tr w:rsidR="00460260" w:rsidRPr="0016565C" w14:paraId="22391B59" w14:textId="77777777" w:rsidTr="0087608C">
      <w:trPr>
        <w:trHeight w:val="404"/>
        <w:tblHeader/>
      </w:trPr>
      <w:tc>
        <w:tcPr>
          <w:tcW w:w="10255" w:type="dxa"/>
          <w:shd w:val="clear" w:color="auto" w:fill="000000" w:themeFill="text1"/>
          <w:vAlign w:val="center"/>
        </w:tcPr>
        <w:p w14:paraId="744BFD16" w14:textId="77777777" w:rsidR="00460260" w:rsidRPr="00A87D0B" w:rsidRDefault="00460260" w:rsidP="00460260">
          <w:pPr>
            <w:pStyle w:val="SEN-Text"/>
            <w:jc w:val="center"/>
          </w:pPr>
          <w:r w:rsidRPr="00A87D0B">
            <w:rPr>
              <w:color w:val="FFFFFF" w:themeColor="background1"/>
            </w:rPr>
            <w:t>Academic Integrity Declaration</w:t>
          </w:r>
        </w:p>
      </w:tc>
    </w:tr>
    <w:tr w:rsidR="00460260" w:rsidRPr="0016565C" w14:paraId="7E744697" w14:textId="77777777" w:rsidTr="0087608C">
      <w:trPr>
        <w:trHeight w:val="1196"/>
      </w:trPr>
      <w:tc>
        <w:tcPr>
          <w:tcW w:w="10255" w:type="dxa"/>
          <w:vAlign w:val="center"/>
        </w:tcPr>
        <w:p w14:paraId="03DADD9B" w14:textId="77777777" w:rsidR="00460260" w:rsidRPr="0016565C" w:rsidRDefault="00460260" w:rsidP="00460260">
          <w:pPr>
            <w:pStyle w:val="SEN-Text"/>
            <w:jc w:val="both"/>
          </w:pPr>
          <w:r>
            <w:t>By beginning this lab, I affirm that I will not give or receive any unauthorized help in this lab and that all work provided will be my own. I agree to abide by Seneca’s Academic Integrity Policy, and I understand that any violation of academic integrity will be subject to the penalties outlines in the policy.</w:t>
          </w:r>
        </w:p>
      </w:tc>
    </w:tr>
  </w:tbl>
  <w:p w14:paraId="6B6FCF4E" w14:textId="77777777" w:rsidR="00460260" w:rsidRDefault="004602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AAB59" w14:textId="77777777" w:rsidR="002971C1" w:rsidRDefault="002971C1" w:rsidP="00277BB4">
      <w:r>
        <w:separator/>
      </w:r>
    </w:p>
  </w:footnote>
  <w:footnote w:type="continuationSeparator" w:id="0">
    <w:p w14:paraId="7867FD9D" w14:textId="77777777" w:rsidR="002971C1" w:rsidRDefault="002971C1" w:rsidP="00277BB4">
      <w:r>
        <w:continuationSeparator/>
      </w:r>
    </w:p>
  </w:footnote>
  <w:footnote w:type="continuationNotice" w:id="1">
    <w:p w14:paraId="77045832" w14:textId="77777777" w:rsidR="002971C1" w:rsidRDefault="002971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E823" w14:textId="07A8071F" w:rsidR="001C2B54" w:rsidRPr="001834E6" w:rsidRDefault="001834E6" w:rsidP="00277BB4">
    <w:pPr>
      <w:pStyle w:val="Header"/>
      <w:pBdr>
        <w:bottom w:val="single" w:sz="4" w:space="1" w:color="auto"/>
      </w:pBdr>
      <w:tabs>
        <w:tab w:val="clear" w:pos="4320"/>
        <w:tab w:val="clear" w:pos="8640"/>
        <w:tab w:val="right" w:pos="9900"/>
      </w:tabs>
      <w:rPr>
        <w:rFonts w:cs="Arial"/>
        <w:i/>
        <w:color w:val="D0CECE" w:themeColor="background2" w:themeShade="E6"/>
        <w:sz w:val="20"/>
      </w:rPr>
    </w:pPr>
    <w:r>
      <w:rPr>
        <w:rFonts w:cs="Arial"/>
        <w:i/>
        <w:color w:val="D0CECE" w:themeColor="background2" w:themeShade="E6"/>
        <w:sz w:val="20"/>
      </w:rPr>
      <w:t>C</w:t>
    </w:r>
    <w:r w:rsidR="00C1500C">
      <w:rPr>
        <w:rFonts w:cs="Arial"/>
        <w:i/>
        <w:color w:val="D0CECE" w:themeColor="background2" w:themeShade="E6"/>
        <w:sz w:val="20"/>
      </w:rPr>
      <w:t xml:space="preserve">SN105 </w:t>
    </w:r>
    <w:r w:rsidR="009459D3">
      <w:rPr>
        <w:rFonts w:cs="Arial"/>
        <w:i/>
        <w:color w:val="D0CECE" w:themeColor="background2" w:themeShade="E6"/>
        <w:sz w:val="20"/>
      </w:rPr>
      <w:t>– Introduction to Computers and Networks</w:t>
    </w:r>
    <w:r w:rsidR="001C2B54" w:rsidRPr="00F458FB">
      <w:rPr>
        <w:rFonts w:cs="Arial"/>
        <w:i/>
        <w:sz w:val="20"/>
      </w:rPr>
      <w:tab/>
      <w:t xml:space="preserve">Page </w:t>
    </w:r>
    <w:r w:rsidR="001C2B54" w:rsidRPr="00F458FB">
      <w:rPr>
        <w:rFonts w:cs="Arial"/>
        <w:i/>
        <w:sz w:val="20"/>
      </w:rPr>
      <w:fldChar w:fldCharType="begin"/>
    </w:r>
    <w:r w:rsidR="001C2B54" w:rsidRPr="00F458FB">
      <w:rPr>
        <w:rFonts w:cs="Arial"/>
        <w:i/>
        <w:sz w:val="20"/>
      </w:rPr>
      <w:instrText xml:space="preserve"> PAGE  \* MERGEFORMAT </w:instrText>
    </w:r>
    <w:r w:rsidR="001C2B54" w:rsidRPr="00F458FB">
      <w:rPr>
        <w:rFonts w:cs="Arial"/>
        <w:i/>
        <w:sz w:val="20"/>
      </w:rPr>
      <w:fldChar w:fldCharType="separate"/>
    </w:r>
    <w:r w:rsidR="00463307">
      <w:rPr>
        <w:rFonts w:cs="Arial"/>
        <w:i/>
        <w:noProof/>
        <w:sz w:val="20"/>
      </w:rPr>
      <w:t>2</w:t>
    </w:r>
    <w:r w:rsidR="001C2B54" w:rsidRPr="00F458FB">
      <w:rPr>
        <w:rFonts w:cs="Arial"/>
        <w:i/>
        <w:sz w:val="20"/>
      </w:rPr>
      <w:fldChar w:fldCharType="end"/>
    </w:r>
    <w:r w:rsidR="001C2B54" w:rsidRPr="00F458FB">
      <w:rPr>
        <w:rFonts w:cs="Arial"/>
        <w:i/>
        <w:sz w:val="20"/>
      </w:rPr>
      <w:t xml:space="preserve"> of </w:t>
    </w:r>
    <w:r w:rsidR="001C2B54" w:rsidRPr="00F458FB">
      <w:rPr>
        <w:rFonts w:cs="Arial"/>
        <w:i/>
        <w:sz w:val="20"/>
      </w:rPr>
      <w:fldChar w:fldCharType="begin"/>
    </w:r>
    <w:r w:rsidR="001C2B54" w:rsidRPr="00F458FB">
      <w:rPr>
        <w:rFonts w:cs="Arial"/>
        <w:i/>
        <w:sz w:val="20"/>
      </w:rPr>
      <w:instrText xml:space="preserve"> NUMPAGES  \* MERGEFORMAT </w:instrText>
    </w:r>
    <w:r w:rsidR="001C2B54" w:rsidRPr="00F458FB">
      <w:rPr>
        <w:rFonts w:cs="Arial"/>
        <w:i/>
        <w:sz w:val="20"/>
      </w:rPr>
      <w:fldChar w:fldCharType="separate"/>
    </w:r>
    <w:r w:rsidR="00463307">
      <w:rPr>
        <w:rFonts w:cs="Arial"/>
        <w:i/>
        <w:noProof/>
        <w:sz w:val="20"/>
      </w:rPr>
      <w:t>3</w:t>
    </w:r>
    <w:r w:rsidR="001C2B54" w:rsidRPr="00F458FB">
      <w:rPr>
        <w:rFonts w:cs="Arial"/>
        <w:i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5528"/>
    <w:multiLevelType w:val="hybridMultilevel"/>
    <w:tmpl w:val="5A421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9D554B"/>
    <w:multiLevelType w:val="hybridMultilevel"/>
    <w:tmpl w:val="AAC2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9A662A"/>
    <w:multiLevelType w:val="hybridMultilevel"/>
    <w:tmpl w:val="500A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303AE"/>
    <w:multiLevelType w:val="hybridMultilevel"/>
    <w:tmpl w:val="5B32E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33C29"/>
    <w:multiLevelType w:val="hybridMultilevel"/>
    <w:tmpl w:val="672A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416CA"/>
    <w:multiLevelType w:val="hybridMultilevel"/>
    <w:tmpl w:val="0832CD70"/>
    <w:lvl w:ilvl="0" w:tplc="B686DEB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265D1"/>
    <w:multiLevelType w:val="hybridMultilevel"/>
    <w:tmpl w:val="0832CD70"/>
    <w:lvl w:ilvl="0" w:tplc="B686DEB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54DE6"/>
    <w:multiLevelType w:val="hybridMultilevel"/>
    <w:tmpl w:val="8222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B7E47"/>
    <w:multiLevelType w:val="hybridMultilevel"/>
    <w:tmpl w:val="7D9E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02E39"/>
    <w:multiLevelType w:val="hybridMultilevel"/>
    <w:tmpl w:val="1BD2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604F0"/>
    <w:multiLevelType w:val="hybridMultilevel"/>
    <w:tmpl w:val="ED5434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C7C02"/>
    <w:multiLevelType w:val="hybridMultilevel"/>
    <w:tmpl w:val="76E4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186F"/>
    <w:multiLevelType w:val="hybridMultilevel"/>
    <w:tmpl w:val="1364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51E29"/>
    <w:multiLevelType w:val="hybridMultilevel"/>
    <w:tmpl w:val="45A42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E770C"/>
    <w:multiLevelType w:val="hybridMultilevel"/>
    <w:tmpl w:val="B24E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B051F"/>
    <w:multiLevelType w:val="hybridMultilevel"/>
    <w:tmpl w:val="A32079CC"/>
    <w:lvl w:ilvl="0" w:tplc="A12A583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46A5B"/>
    <w:multiLevelType w:val="hybridMultilevel"/>
    <w:tmpl w:val="8B6060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E9271F"/>
    <w:multiLevelType w:val="hybridMultilevel"/>
    <w:tmpl w:val="57142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A1C72"/>
    <w:multiLevelType w:val="hybridMultilevel"/>
    <w:tmpl w:val="0AFC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85AEB"/>
    <w:multiLevelType w:val="hybridMultilevel"/>
    <w:tmpl w:val="6CB03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F2E8B"/>
    <w:multiLevelType w:val="hybridMultilevel"/>
    <w:tmpl w:val="7B2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9132ACD"/>
    <w:multiLevelType w:val="hybridMultilevel"/>
    <w:tmpl w:val="53C04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F2666"/>
    <w:multiLevelType w:val="hybridMultilevel"/>
    <w:tmpl w:val="CC406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E71B47"/>
    <w:multiLevelType w:val="hybridMultilevel"/>
    <w:tmpl w:val="37D2C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E31D2"/>
    <w:multiLevelType w:val="hybridMultilevel"/>
    <w:tmpl w:val="E2B0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441B2"/>
    <w:multiLevelType w:val="hybridMultilevel"/>
    <w:tmpl w:val="0832CD70"/>
    <w:lvl w:ilvl="0" w:tplc="B686DEB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B2D22"/>
    <w:multiLevelType w:val="hybridMultilevel"/>
    <w:tmpl w:val="6A72E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872F21"/>
    <w:multiLevelType w:val="hybridMultilevel"/>
    <w:tmpl w:val="858CC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C75FB9"/>
    <w:multiLevelType w:val="hybridMultilevel"/>
    <w:tmpl w:val="45A42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BD1000"/>
    <w:multiLevelType w:val="hybridMultilevel"/>
    <w:tmpl w:val="FF146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AF749CE"/>
    <w:multiLevelType w:val="hybridMultilevel"/>
    <w:tmpl w:val="54F49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B1B87"/>
    <w:multiLevelType w:val="hybridMultilevel"/>
    <w:tmpl w:val="C13C9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34B4817"/>
    <w:multiLevelType w:val="hybridMultilevel"/>
    <w:tmpl w:val="D2E6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EA3142"/>
    <w:multiLevelType w:val="hybridMultilevel"/>
    <w:tmpl w:val="C9B4A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4813DEC"/>
    <w:multiLevelType w:val="hybridMultilevel"/>
    <w:tmpl w:val="6C4AD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9F91056"/>
    <w:multiLevelType w:val="hybridMultilevel"/>
    <w:tmpl w:val="E8C0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A694FDE"/>
    <w:multiLevelType w:val="hybridMultilevel"/>
    <w:tmpl w:val="71842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A1636B"/>
    <w:multiLevelType w:val="hybridMultilevel"/>
    <w:tmpl w:val="AA7A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09689D"/>
    <w:multiLevelType w:val="hybridMultilevel"/>
    <w:tmpl w:val="2786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F6E7086"/>
    <w:multiLevelType w:val="hybridMultilevel"/>
    <w:tmpl w:val="36A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448980">
    <w:abstractNumId w:val="2"/>
  </w:num>
  <w:num w:numId="2" w16cid:durableId="46615015">
    <w:abstractNumId w:val="12"/>
  </w:num>
  <w:num w:numId="3" w16cid:durableId="1264337778">
    <w:abstractNumId w:val="4"/>
  </w:num>
  <w:num w:numId="4" w16cid:durableId="1104039136">
    <w:abstractNumId w:val="15"/>
  </w:num>
  <w:num w:numId="5" w16cid:durableId="313221753">
    <w:abstractNumId w:val="13"/>
  </w:num>
  <w:num w:numId="6" w16cid:durableId="277107004">
    <w:abstractNumId w:val="3"/>
  </w:num>
  <w:num w:numId="7" w16cid:durableId="803892313">
    <w:abstractNumId w:val="40"/>
  </w:num>
  <w:num w:numId="8" w16cid:durableId="2082478674">
    <w:abstractNumId w:val="8"/>
  </w:num>
  <w:num w:numId="9" w16cid:durableId="67921061">
    <w:abstractNumId w:val="25"/>
  </w:num>
  <w:num w:numId="10" w16cid:durableId="477303297">
    <w:abstractNumId w:val="22"/>
  </w:num>
  <w:num w:numId="11" w16cid:durableId="1046685059">
    <w:abstractNumId w:val="24"/>
  </w:num>
  <w:num w:numId="12" w16cid:durableId="1110318598">
    <w:abstractNumId w:val="19"/>
  </w:num>
  <w:num w:numId="13" w16cid:durableId="1756395395">
    <w:abstractNumId w:val="10"/>
  </w:num>
  <w:num w:numId="14" w16cid:durableId="983122671">
    <w:abstractNumId w:val="38"/>
  </w:num>
  <w:num w:numId="15" w16cid:durableId="1240364681">
    <w:abstractNumId w:val="16"/>
  </w:num>
  <w:num w:numId="16" w16cid:durableId="1113475232">
    <w:abstractNumId w:val="33"/>
  </w:num>
  <w:num w:numId="17" w16cid:durableId="1491487218">
    <w:abstractNumId w:val="1"/>
  </w:num>
  <w:num w:numId="18" w16cid:durableId="1094010171">
    <w:abstractNumId w:val="9"/>
  </w:num>
  <w:num w:numId="19" w16cid:durableId="209877316">
    <w:abstractNumId w:val="5"/>
  </w:num>
  <w:num w:numId="20" w16cid:durableId="96483217">
    <w:abstractNumId w:val="27"/>
  </w:num>
  <w:num w:numId="21" w16cid:durableId="766969972">
    <w:abstractNumId w:val="20"/>
  </w:num>
  <w:num w:numId="22" w16cid:durableId="1374889198">
    <w:abstractNumId w:val="30"/>
  </w:num>
  <w:num w:numId="23" w16cid:durableId="597954386">
    <w:abstractNumId w:val="34"/>
  </w:num>
  <w:num w:numId="24" w16cid:durableId="1160777896">
    <w:abstractNumId w:val="39"/>
  </w:num>
  <w:num w:numId="25" w16cid:durableId="1989086184">
    <w:abstractNumId w:val="36"/>
  </w:num>
  <w:num w:numId="26" w16cid:durableId="255328329">
    <w:abstractNumId w:val="32"/>
  </w:num>
  <w:num w:numId="27" w16cid:durableId="1276524801">
    <w:abstractNumId w:val="11"/>
  </w:num>
  <w:num w:numId="28" w16cid:durableId="912860355">
    <w:abstractNumId w:val="17"/>
  </w:num>
  <w:num w:numId="29" w16cid:durableId="451552926">
    <w:abstractNumId w:val="26"/>
  </w:num>
  <w:num w:numId="30" w16cid:durableId="1349143448">
    <w:abstractNumId w:val="6"/>
  </w:num>
  <w:num w:numId="31" w16cid:durableId="1331103373">
    <w:abstractNumId w:val="7"/>
  </w:num>
  <w:num w:numId="32" w16cid:durableId="2042705141">
    <w:abstractNumId w:val="37"/>
  </w:num>
  <w:num w:numId="33" w16cid:durableId="1056969293">
    <w:abstractNumId w:val="28"/>
  </w:num>
  <w:num w:numId="34" w16cid:durableId="1112824470">
    <w:abstractNumId w:val="21"/>
  </w:num>
  <w:num w:numId="35" w16cid:durableId="226259217">
    <w:abstractNumId w:val="23"/>
  </w:num>
  <w:num w:numId="36" w16cid:durableId="2035615378">
    <w:abstractNumId w:val="0"/>
  </w:num>
  <w:num w:numId="37" w16cid:durableId="1771704807">
    <w:abstractNumId w:val="14"/>
  </w:num>
  <w:num w:numId="38" w16cid:durableId="491989126">
    <w:abstractNumId w:val="29"/>
  </w:num>
  <w:num w:numId="39" w16cid:durableId="1574969043">
    <w:abstractNumId w:val="31"/>
  </w:num>
  <w:num w:numId="40" w16cid:durableId="76445702">
    <w:abstractNumId w:val="35"/>
  </w:num>
  <w:num w:numId="41" w16cid:durableId="1961912446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VpRphNBs4HvdgH4GNPTiziw80s5xe6dtuuUQhB0odGtiH7qkjBsmw3x16kYQVcyI3NWXimdvkJFOQCVeFyiN0w==" w:salt="g6BsaSRJSVCsQWBzAYO4Xg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C4"/>
    <w:rsid w:val="000006D2"/>
    <w:rsid w:val="00003C19"/>
    <w:rsid w:val="000056B6"/>
    <w:rsid w:val="00005C48"/>
    <w:rsid w:val="00005FEC"/>
    <w:rsid w:val="00011CDB"/>
    <w:rsid w:val="00012BF7"/>
    <w:rsid w:val="00016388"/>
    <w:rsid w:val="0002039C"/>
    <w:rsid w:val="0002050D"/>
    <w:rsid w:val="00020743"/>
    <w:rsid w:val="00022203"/>
    <w:rsid w:val="00025EF8"/>
    <w:rsid w:val="00026D31"/>
    <w:rsid w:val="00030337"/>
    <w:rsid w:val="000356C2"/>
    <w:rsid w:val="00036B8E"/>
    <w:rsid w:val="00040099"/>
    <w:rsid w:val="000402E4"/>
    <w:rsid w:val="0004119B"/>
    <w:rsid w:val="00042FD4"/>
    <w:rsid w:val="0004328B"/>
    <w:rsid w:val="00043A4B"/>
    <w:rsid w:val="000458CB"/>
    <w:rsid w:val="00045AE8"/>
    <w:rsid w:val="00047032"/>
    <w:rsid w:val="00047499"/>
    <w:rsid w:val="000475BF"/>
    <w:rsid w:val="00047A86"/>
    <w:rsid w:val="0005159D"/>
    <w:rsid w:val="000520DC"/>
    <w:rsid w:val="000549A6"/>
    <w:rsid w:val="000610F4"/>
    <w:rsid w:val="000620E4"/>
    <w:rsid w:val="00064FCE"/>
    <w:rsid w:val="0006753D"/>
    <w:rsid w:val="00070AC2"/>
    <w:rsid w:val="00070E0D"/>
    <w:rsid w:val="0007773A"/>
    <w:rsid w:val="00077CDF"/>
    <w:rsid w:val="00077D9D"/>
    <w:rsid w:val="0008085E"/>
    <w:rsid w:val="0008185A"/>
    <w:rsid w:val="00083DB5"/>
    <w:rsid w:val="00084349"/>
    <w:rsid w:val="00084903"/>
    <w:rsid w:val="00090222"/>
    <w:rsid w:val="00090696"/>
    <w:rsid w:val="0009163A"/>
    <w:rsid w:val="00092D88"/>
    <w:rsid w:val="000947F8"/>
    <w:rsid w:val="00095F1B"/>
    <w:rsid w:val="00096C1B"/>
    <w:rsid w:val="0009775E"/>
    <w:rsid w:val="000A03C6"/>
    <w:rsid w:val="000A3199"/>
    <w:rsid w:val="000A55BE"/>
    <w:rsid w:val="000A6949"/>
    <w:rsid w:val="000A788D"/>
    <w:rsid w:val="000B0351"/>
    <w:rsid w:val="000B1EEA"/>
    <w:rsid w:val="000B65AE"/>
    <w:rsid w:val="000B6EBA"/>
    <w:rsid w:val="000B7E2C"/>
    <w:rsid w:val="000C025B"/>
    <w:rsid w:val="000C0A87"/>
    <w:rsid w:val="000C1444"/>
    <w:rsid w:val="000C2A0A"/>
    <w:rsid w:val="000C7C12"/>
    <w:rsid w:val="000D09E0"/>
    <w:rsid w:val="000D0B9C"/>
    <w:rsid w:val="000D1AB4"/>
    <w:rsid w:val="000D2698"/>
    <w:rsid w:val="000D7072"/>
    <w:rsid w:val="000D7E5F"/>
    <w:rsid w:val="000E0EBE"/>
    <w:rsid w:val="000E50A8"/>
    <w:rsid w:val="000E7585"/>
    <w:rsid w:val="000F3019"/>
    <w:rsid w:val="000F36BD"/>
    <w:rsid w:val="000F6438"/>
    <w:rsid w:val="000F73CB"/>
    <w:rsid w:val="0010059B"/>
    <w:rsid w:val="00103196"/>
    <w:rsid w:val="00103570"/>
    <w:rsid w:val="0010509F"/>
    <w:rsid w:val="00107EB8"/>
    <w:rsid w:val="001108B3"/>
    <w:rsid w:val="00110E2B"/>
    <w:rsid w:val="001122DD"/>
    <w:rsid w:val="00114265"/>
    <w:rsid w:val="00116778"/>
    <w:rsid w:val="001205BE"/>
    <w:rsid w:val="00120903"/>
    <w:rsid w:val="00120ADA"/>
    <w:rsid w:val="00122C2D"/>
    <w:rsid w:val="001234E7"/>
    <w:rsid w:val="00124267"/>
    <w:rsid w:val="00124B7A"/>
    <w:rsid w:val="00124BEC"/>
    <w:rsid w:val="0012741C"/>
    <w:rsid w:val="001308B5"/>
    <w:rsid w:val="00130AA6"/>
    <w:rsid w:val="00132DD9"/>
    <w:rsid w:val="00136067"/>
    <w:rsid w:val="00136603"/>
    <w:rsid w:val="001368DA"/>
    <w:rsid w:val="00136E39"/>
    <w:rsid w:val="00140809"/>
    <w:rsid w:val="001444A1"/>
    <w:rsid w:val="00144F1E"/>
    <w:rsid w:val="00146FD3"/>
    <w:rsid w:val="0015054E"/>
    <w:rsid w:val="00151A76"/>
    <w:rsid w:val="00151D12"/>
    <w:rsid w:val="001522F8"/>
    <w:rsid w:val="0015412D"/>
    <w:rsid w:val="001577BD"/>
    <w:rsid w:val="001613D4"/>
    <w:rsid w:val="00162251"/>
    <w:rsid w:val="00164920"/>
    <w:rsid w:val="0016565C"/>
    <w:rsid w:val="00165AA3"/>
    <w:rsid w:val="00166530"/>
    <w:rsid w:val="00166BB3"/>
    <w:rsid w:val="001715CB"/>
    <w:rsid w:val="00172BC4"/>
    <w:rsid w:val="00172CC0"/>
    <w:rsid w:val="00172EED"/>
    <w:rsid w:val="00173DFB"/>
    <w:rsid w:val="00175D32"/>
    <w:rsid w:val="00176204"/>
    <w:rsid w:val="0018269A"/>
    <w:rsid w:val="001834E6"/>
    <w:rsid w:val="001856AB"/>
    <w:rsid w:val="00185AD9"/>
    <w:rsid w:val="00190522"/>
    <w:rsid w:val="00190BBF"/>
    <w:rsid w:val="001917A7"/>
    <w:rsid w:val="001950AC"/>
    <w:rsid w:val="001A20D3"/>
    <w:rsid w:val="001A2EFC"/>
    <w:rsid w:val="001A493F"/>
    <w:rsid w:val="001A4DE5"/>
    <w:rsid w:val="001A4E3E"/>
    <w:rsid w:val="001A5222"/>
    <w:rsid w:val="001A753F"/>
    <w:rsid w:val="001A7BB6"/>
    <w:rsid w:val="001B0D75"/>
    <w:rsid w:val="001B2041"/>
    <w:rsid w:val="001B2B4F"/>
    <w:rsid w:val="001B30B8"/>
    <w:rsid w:val="001B6EF1"/>
    <w:rsid w:val="001C0EFF"/>
    <w:rsid w:val="001C168F"/>
    <w:rsid w:val="001C17F0"/>
    <w:rsid w:val="001C1BBF"/>
    <w:rsid w:val="001C2B54"/>
    <w:rsid w:val="001D1D70"/>
    <w:rsid w:val="001D3E09"/>
    <w:rsid w:val="001D40ED"/>
    <w:rsid w:val="001D5619"/>
    <w:rsid w:val="001D5AD8"/>
    <w:rsid w:val="001E16A6"/>
    <w:rsid w:val="001E2F64"/>
    <w:rsid w:val="001E34A6"/>
    <w:rsid w:val="001E4842"/>
    <w:rsid w:val="001E7313"/>
    <w:rsid w:val="001F288E"/>
    <w:rsid w:val="001F29E2"/>
    <w:rsid w:val="001F4140"/>
    <w:rsid w:val="001F4362"/>
    <w:rsid w:val="001F5359"/>
    <w:rsid w:val="001F56FD"/>
    <w:rsid w:val="001F7755"/>
    <w:rsid w:val="00201306"/>
    <w:rsid w:val="0020247B"/>
    <w:rsid w:val="00202527"/>
    <w:rsid w:val="00202C2C"/>
    <w:rsid w:val="002039CB"/>
    <w:rsid w:val="002077A8"/>
    <w:rsid w:val="00210CC7"/>
    <w:rsid w:val="00211493"/>
    <w:rsid w:val="0021289A"/>
    <w:rsid w:val="002207E6"/>
    <w:rsid w:val="00220D9A"/>
    <w:rsid w:val="00223981"/>
    <w:rsid w:val="00227047"/>
    <w:rsid w:val="002279A9"/>
    <w:rsid w:val="002300DF"/>
    <w:rsid w:val="00231107"/>
    <w:rsid w:val="00232631"/>
    <w:rsid w:val="00233FDB"/>
    <w:rsid w:val="002347E0"/>
    <w:rsid w:val="002352DD"/>
    <w:rsid w:val="002370E1"/>
    <w:rsid w:val="002379EC"/>
    <w:rsid w:val="00242C2F"/>
    <w:rsid w:val="00244F1D"/>
    <w:rsid w:val="002452E6"/>
    <w:rsid w:val="00250B1B"/>
    <w:rsid w:val="00251DDD"/>
    <w:rsid w:val="00253769"/>
    <w:rsid w:val="002565CA"/>
    <w:rsid w:val="0025680A"/>
    <w:rsid w:val="00256D9E"/>
    <w:rsid w:val="002637EE"/>
    <w:rsid w:val="00264669"/>
    <w:rsid w:val="00266417"/>
    <w:rsid w:val="00266CF7"/>
    <w:rsid w:val="002670E2"/>
    <w:rsid w:val="00272768"/>
    <w:rsid w:val="00273D2D"/>
    <w:rsid w:val="0027449B"/>
    <w:rsid w:val="002758D7"/>
    <w:rsid w:val="00275E82"/>
    <w:rsid w:val="0027647F"/>
    <w:rsid w:val="00276AD8"/>
    <w:rsid w:val="00276AFE"/>
    <w:rsid w:val="002777A4"/>
    <w:rsid w:val="00277BB4"/>
    <w:rsid w:val="00282433"/>
    <w:rsid w:val="00284B11"/>
    <w:rsid w:val="00285254"/>
    <w:rsid w:val="00285CEB"/>
    <w:rsid w:val="00285D50"/>
    <w:rsid w:val="002907BB"/>
    <w:rsid w:val="00291546"/>
    <w:rsid w:val="00292593"/>
    <w:rsid w:val="002930E8"/>
    <w:rsid w:val="00294184"/>
    <w:rsid w:val="0029576C"/>
    <w:rsid w:val="002971C1"/>
    <w:rsid w:val="00297418"/>
    <w:rsid w:val="00297DC9"/>
    <w:rsid w:val="002A00FB"/>
    <w:rsid w:val="002A047F"/>
    <w:rsid w:val="002A1F18"/>
    <w:rsid w:val="002A2D62"/>
    <w:rsid w:val="002A53CF"/>
    <w:rsid w:val="002A6358"/>
    <w:rsid w:val="002B03A9"/>
    <w:rsid w:val="002B080E"/>
    <w:rsid w:val="002B2214"/>
    <w:rsid w:val="002B34B5"/>
    <w:rsid w:val="002B4474"/>
    <w:rsid w:val="002B7A7F"/>
    <w:rsid w:val="002C0A80"/>
    <w:rsid w:val="002C238F"/>
    <w:rsid w:val="002C33BF"/>
    <w:rsid w:val="002C60BF"/>
    <w:rsid w:val="002D19D2"/>
    <w:rsid w:val="002D1C99"/>
    <w:rsid w:val="002D1E4F"/>
    <w:rsid w:val="002D3116"/>
    <w:rsid w:val="002D4B05"/>
    <w:rsid w:val="002D5E51"/>
    <w:rsid w:val="002D638C"/>
    <w:rsid w:val="002D6FD7"/>
    <w:rsid w:val="002D70B3"/>
    <w:rsid w:val="002E055D"/>
    <w:rsid w:val="002E1055"/>
    <w:rsid w:val="002E1650"/>
    <w:rsid w:val="002E4861"/>
    <w:rsid w:val="002E5474"/>
    <w:rsid w:val="002E5ECA"/>
    <w:rsid w:val="002E735B"/>
    <w:rsid w:val="002F1BEB"/>
    <w:rsid w:val="002F3463"/>
    <w:rsid w:val="002F47E1"/>
    <w:rsid w:val="002F75B8"/>
    <w:rsid w:val="0030061D"/>
    <w:rsid w:val="00301158"/>
    <w:rsid w:val="00301AFF"/>
    <w:rsid w:val="0030318C"/>
    <w:rsid w:val="00303209"/>
    <w:rsid w:val="00310A36"/>
    <w:rsid w:val="003113AD"/>
    <w:rsid w:val="003133F9"/>
    <w:rsid w:val="0031375C"/>
    <w:rsid w:val="00320C8A"/>
    <w:rsid w:val="00322547"/>
    <w:rsid w:val="00322BFC"/>
    <w:rsid w:val="00323536"/>
    <w:rsid w:val="003241DA"/>
    <w:rsid w:val="00326C1C"/>
    <w:rsid w:val="00327E39"/>
    <w:rsid w:val="003301A5"/>
    <w:rsid w:val="00331D36"/>
    <w:rsid w:val="0033455F"/>
    <w:rsid w:val="00334633"/>
    <w:rsid w:val="0033518C"/>
    <w:rsid w:val="0033594A"/>
    <w:rsid w:val="00335D74"/>
    <w:rsid w:val="00337061"/>
    <w:rsid w:val="0033721D"/>
    <w:rsid w:val="0034383A"/>
    <w:rsid w:val="003438C9"/>
    <w:rsid w:val="003458AC"/>
    <w:rsid w:val="00346280"/>
    <w:rsid w:val="0034750B"/>
    <w:rsid w:val="00347F90"/>
    <w:rsid w:val="003508E2"/>
    <w:rsid w:val="003519AC"/>
    <w:rsid w:val="00352577"/>
    <w:rsid w:val="00353929"/>
    <w:rsid w:val="003561BB"/>
    <w:rsid w:val="0035793A"/>
    <w:rsid w:val="00361285"/>
    <w:rsid w:val="00363735"/>
    <w:rsid w:val="00366201"/>
    <w:rsid w:val="00366911"/>
    <w:rsid w:val="00367880"/>
    <w:rsid w:val="003701B4"/>
    <w:rsid w:val="00370755"/>
    <w:rsid w:val="00372001"/>
    <w:rsid w:val="00373946"/>
    <w:rsid w:val="00373E00"/>
    <w:rsid w:val="00375B7E"/>
    <w:rsid w:val="00376754"/>
    <w:rsid w:val="003809EC"/>
    <w:rsid w:val="0038245C"/>
    <w:rsid w:val="00382BFE"/>
    <w:rsid w:val="003862DB"/>
    <w:rsid w:val="00387750"/>
    <w:rsid w:val="0039044F"/>
    <w:rsid w:val="00391C85"/>
    <w:rsid w:val="0039568D"/>
    <w:rsid w:val="003961F9"/>
    <w:rsid w:val="0039652A"/>
    <w:rsid w:val="003A04A8"/>
    <w:rsid w:val="003A0AF0"/>
    <w:rsid w:val="003A1A81"/>
    <w:rsid w:val="003A1ECE"/>
    <w:rsid w:val="003A36E7"/>
    <w:rsid w:val="003A408D"/>
    <w:rsid w:val="003A4204"/>
    <w:rsid w:val="003A6998"/>
    <w:rsid w:val="003A71FB"/>
    <w:rsid w:val="003A76EF"/>
    <w:rsid w:val="003B136D"/>
    <w:rsid w:val="003B307A"/>
    <w:rsid w:val="003B414B"/>
    <w:rsid w:val="003B5175"/>
    <w:rsid w:val="003B5B42"/>
    <w:rsid w:val="003B5F3A"/>
    <w:rsid w:val="003B6FBB"/>
    <w:rsid w:val="003B7FAF"/>
    <w:rsid w:val="003C0BE7"/>
    <w:rsid w:val="003C10E2"/>
    <w:rsid w:val="003C13F8"/>
    <w:rsid w:val="003C179C"/>
    <w:rsid w:val="003C3552"/>
    <w:rsid w:val="003C602E"/>
    <w:rsid w:val="003C6C13"/>
    <w:rsid w:val="003C70F8"/>
    <w:rsid w:val="003C7BC3"/>
    <w:rsid w:val="003D3472"/>
    <w:rsid w:val="003D4D54"/>
    <w:rsid w:val="003D58A3"/>
    <w:rsid w:val="003D5E50"/>
    <w:rsid w:val="003D7252"/>
    <w:rsid w:val="003E030D"/>
    <w:rsid w:val="003E2427"/>
    <w:rsid w:val="003E4112"/>
    <w:rsid w:val="003E6FE1"/>
    <w:rsid w:val="003F1529"/>
    <w:rsid w:val="003F1726"/>
    <w:rsid w:val="003F17B0"/>
    <w:rsid w:val="003F37A3"/>
    <w:rsid w:val="003F3DCB"/>
    <w:rsid w:val="003F4053"/>
    <w:rsid w:val="003F4E90"/>
    <w:rsid w:val="003F5841"/>
    <w:rsid w:val="003F632F"/>
    <w:rsid w:val="003F65BD"/>
    <w:rsid w:val="00401191"/>
    <w:rsid w:val="004028B4"/>
    <w:rsid w:val="00402B6E"/>
    <w:rsid w:val="0040331C"/>
    <w:rsid w:val="00403FC6"/>
    <w:rsid w:val="00404138"/>
    <w:rsid w:val="00404DAA"/>
    <w:rsid w:val="004051F7"/>
    <w:rsid w:val="0041243C"/>
    <w:rsid w:val="00413055"/>
    <w:rsid w:val="004136A4"/>
    <w:rsid w:val="0041492B"/>
    <w:rsid w:val="004163AD"/>
    <w:rsid w:val="004249FC"/>
    <w:rsid w:val="00424D2B"/>
    <w:rsid w:val="004269AF"/>
    <w:rsid w:val="00426E6B"/>
    <w:rsid w:val="00427532"/>
    <w:rsid w:val="00431863"/>
    <w:rsid w:val="00436D27"/>
    <w:rsid w:val="004442B4"/>
    <w:rsid w:val="00445952"/>
    <w:rsid w:val="00450D5A"/>
    <w:rsid w:val="00451FF1"/>
    <w:rsid w:val="00452B15"/>
    <w:rsid w:val="004543AD"/>
    <w:rsid w:val="00454839"/>
    <w:rsid w:val="00454A69"/>
    <w:rsid w:val="00455C01"/>
    <w:rsid w:val="00456691"/>
    <w:rsid w:val="00457950"/>
    <w:rsid w:val="00460260"/>
    <w:rsid w:val="0046044D"/>
    <w:rsid w:val="004607B6"/>
    <w:rsid w:val="0046159D"/>
    <w:rsid w:val="00463307"/>
    <w:rsid w:val="004637D4"/>
    <w:rsid w:val="0046452F"/>
    <w:rsid w:val="00464890"/>
    <w:rsid w:val="004655B2"/>
    <w:rsid w:val="0046638F"/>
    <w:rsid w:val="00470267"/>
    <w:rsid w:val="004716D3"/>
    <w:rsid w:val="00473CEE"/>
    <w:rsid w:val="004745FB"/>
    <w:rsid w:val="00474D1A"/>
    <w:rsid w:val="00475A19"/>
    <w:rsid w:val="0047647C"/>
    <w:rsid w:val="00476688"/>
    <w:rsid w:val="004778E2"/>
    <w:rsid w:val="004806FC"/>
    <w:rsid w:val="00483679"/>
    <w:rsid w:val="00485BA7"/>
    <w:rsid w:val="00487221"/>
    <w:rsid w:val="00487430"/>
    <w:rsid w:val="00487CFE"/>
    <w:rsid w:val="00491288"/>
    <w:rsid w:val="00491A2D"/>
    <w:rsid w:val="00491FE3"/>
    <w:rsid w:val="0049252A"/>
    <w:rsid w:val="00494CD8"/>
    <w:rsid w:val="00494EBD"/>
    <w:rsid w:val="00495099"/>
    <w:rsid w:val="00497457"/>
    <w:rsid w:val="00497475"/>
    <w:rsid w:val="00497991"/>
    <w:rsid w:val="004A27D8"/>
    <w:rsid w:val="004A3E62"/>
    <w:rsid w:val="004A50EA"/>
    <w:rsid w:val="004A7A4D"/>
    <w:rsid w:val="004B0041"/>
    <w:rsid w:val="004B16A3"/>
    <w:rsid w:val="004B41B8"/>
    <w:rsid w:val="004B5877"/>
    <w:rsid w:val="004B5A4D"/>
    <w:rsid w:val="004B64DC"/>
    <w:rsid w:val="004B7869"/>
    <w:rsid w:val="004C06A5"/>
    <w:rsid w:val="004C0CC1"/>
    <w:rsid w:val="004C153B"/>
    <w:rsid w:val="004C352F"/>
    <w:rsid w:val="004C3ABC"/>
    <w:rsid w:val="004C40EA"/>
    <w:rsid w:val="004C63A6"/>
    <w:rsid w:val="004C7660"/>
    <w:rsid w:val="004D1064"/>
    <w:rsid w:val="004D2266"/>
    <w:rsid w:val="004D28A8"/>
    <w:rsid w:val="004D2DA5"/>
    <w:rsid w:val="004D305E"/>
    <w:rsid w:val="004D3406"/>
    <w:rsid w:val="004D659F"/>
    <w:rsid w:val="004E1042"/>
    <w:rsid w:val="004E1CDF"/>
    <w:rsid w:val="004E375A"/>
    <w:rsid w:val="004E3BBC"/>
    <w:rsid w:val="004E3CC5"/>
    <w:rsid w:val="004E57CB"/>
    <w:rsid w:val="004F04D2"/>
    <w:rsid w:val="004F0FF2"/>
    <w:rsid w:val="004F1696"/>
    <w:rsid w:val="004F344C"/>
    <w:rsid w:val="004F4144"/>
    <w:rsid w:val="004F5491"/>
    <w:rsid w:val="004F557C"/>
    <w:rsid w:val="004F576C"/>
    <w:rsid w:val="00500465"/>
    <w:rsid w:val="00501561"/>
    <w:rsid w:val="00502240"/>
    <w:rsid w:val="00502622"/>
    <w:rsid w:val="00502AA2"/>
    <w:rsid w:val="00502CFE"/>
    <w:rsid w:val="00503E14"/>
    <w:rsid w:val="00506CF8"/>
    <w:rsid w:val="0051231F"/>
    <w:rsid w:val="00512F0A"/>
    <w:rsid w:val="00513579"/>
    <w:rsid w:val="00513A2E"/>
    <w:rsid w:val="00515873"/>
    <w:rsid w:val="00516F30"/>
    <w:rsid w:val="00517ED2"/>
    <w:rsid w:val="0052101C"/>
    <w:rsid w:val="00521D91"/>
    <w:rsid w:val="005226B1"/>
    <w:rsid w:val="00522731"/>
    <w:rsid w:val="005241B0"/>
    <w:rsid w:val="00525428"/>
    <w:rsid w:val="0052609E"/>
    <w:rsid w:val="00526341"/>
    <w:rsid w:val="00530CBB"/>
    <w:rsid w:val="00531573"/>
    <w:rsid w:val="0053398F"/>
    <w:rsid w:val="00533B96"/>
    <w:rsid w:val="005358C3"/>
    <w:rsid w:val="00535E7D"/>
    <w:rsid w:val="005429C7"/>
    <w:rsid w:val="0054538B"/>
    <w:rsid w:val="00545BD7"/>
    <w:rsid w:val="00546680"/>
    <w:rsid w:val="0055112B"/>
    <w:rsid w:val="00552F2B"/>
    <w:rsid w:val="0055632C"/>
    <w:rsid w:val="00556D80"/>
    <w:rsid w:val="00560F5C"/>
    <w:rsid w:val="00562421"/>
    <w:rsid w:val="005624FD"/>
    <w:rsid w:val="00564128"/>
    <w:rsid w:val="00565A5C"/>
    <w:rsid w:val="00565D40"/>
    <w:rsid w:val="00566000"/>
    <w:rsid w:val="00571E67"/>
    <w:rsid w:val="00573690"/>
    <w:rsid w:val="00573D11"/>
    <w:rsid w:val="005750ED"/>
    <w:rsid w:val="005764F6"/>
    <w:rsid w:val="00577528"/>
    <w:rsid w:val="00577A41"/>
    <w:rsid w:val="0058154C"/>
    <w:rsid w:val="00582272"/>
    <w:rsid w:val="00583FD9"/>
    <w:rsid w:val="00587133"/>
    <w:rsid w:val="0059097F"/>
    <w:rsid w:val="00592C4D"/>
    <w:rsid w:val="00593963"/>
    <w:rsid w:val="0059398E"/>
    <w:rsid w:val="0059400C"/>
    <w:rsid w:val="00595E60"/>
    <w:rsid w:val="0059784A"/>
    <w:rsid w:val="005A02D6"/>
    <w:rsid w:val="005A3E08"/>
    <w:rsid w:val="005A4E92"/>
    <w:rsid w:val="005A6624"/>
    <w:rsid w:val="005A7447"/>
    <w:rsid w:val="005A7B57"/>
    <w:rsid w:val="005B162F"/>
    <w:rsid w:val="005B213B"/>
    <w:rsid w:val="005B23CF"/>
    <w:rsid w:val="005B3CB1"/>
    <w:rsid w:val="005B5495"/>
    <w:rsid w:val="005B790D"/>
    <w:rsid w:val="005C32AF"/>
    <w:rsid w:val="005C6518"/>
    <w:rsid w:val="005C684A"/>
    <w:rsid w:val="005C766F"/>
    <w:rsid w:val="005D4099"/>
    <w:rsid w:val="005D46D6"/>
    <w:rsid w:val="005D4751"/>
    <w:rsid w:val="005D4A33"/>
    <w:rsid w:val="005D54FF"/>
    <w:rsid w:val="005D6547"/>
    <w:rsid w:val="005D755F"/>
    <w:rsid w:val="005D7687"/>
    <w:rsid w:val="005E02AC"/>
    <w:rsid w:val="005E08B4"/>
    <w:rsid w:val="005E1337"/>
    <w:rsid w:val="005E383D"/>
    <w:rsid w:val="005E61D1"/>
    <w:rsid w:val="005F0B24"/>
    <w:rsid w:val="005F24A0"/>
    <w:rsid w:val="005F2C09"/>
    <w:rsid w:val="005F3911"/>
    <w:rsid w:val="005F497E"/>
    <w:rsid w:val="005F5160"/>
    <w:rsid w:val="005F7ACD"/>
    <w:rsid w:val="006028CE"/>
    <w:rsid w:val="00605BD5"/>
    <w:rsid w:val="0060724C"/>
    <w:rsid w:val="00607C74"/>
    <w:rsid w:val="006114AA"/>
    <w:rsid w:val="00611C73"/>
    <w:rsid w:val="00612BB9"/>
    <w:rsid w:val="00613F8C"/>
    <w:rsid w:val="0061459A"/>
    <w:rsid w:val="00617273"/>
    <w:rsid w:val="00617768"/>
    <w:rsid w:val="006179F5"/>
    <w:rsid w:val="006213B6"/>
    <w:rsid w:val="006220AE"/>
    <w:rsid w:val="006238A2"/>
    <w:rsid w:val="0062588B"/>
    <w:rsid w:val="00630B2A"/>
    <w:rsid w:val="00630FAA"/>
    <w:rsid w:val="00631220"/>
    <w:rsid w:val="006326EE"/>
    <w:rsid w:val="00632964"/>
    <w:rsid w:val="006342A1"/>
    <w:rsid w:val="0063455F"/>
    <w:rsid w:val="006364EA"/>
    <w:rsid w:val="00640388"/>
    <w:rsid w:val="00640DD8"/>
    <w:rsid w:val="00641178"/>
    <w:rsid w:val="006421BC"/>
    <w:rsid w:val="0064401F"/>
    <w:rsid w:val="00646794"/>
    <w:rsid w:val="00646DE9"/>
    <w:rsid w:val="00647364"/>
    <w:rsid w:val="00647C8F"/>
    <w:rsid w:val="00650385"/>
    <w:rsid w:val="0065164A"/>
    <w:rsid w:val="00655331"/>
    <w:rsid w:val="0065570F"/>
    <w:rsid w:val="00656031"/>
    <w:rsid w:val="00656085"/>
    <w:rsid w:val="006564A5"/>
    <w:rsid w:val="0065651B"/>
    <w:rsid w:val="00660270"/>
    <w:rsid w:val="00664FC6"/>
    <w:rsid w:val="006663DC"/>
    <w:rsid w:val="006676C6"/>
    <w:rsid w:val="00671A0F"/>
    <w:rsid w:val="00673903"/>
    <w:rsid w:val="0067429D"/>
    <w:rsid w:val="006753FE"/>
    <w:rsid w:val="006760E9"/>
    <w:rsid w:val="00677ED5"/>
    <w:rsid w:val="00680AF4"/>
    <w:rsid w:val="0068218E"/>
    <w:rsid w:val="006821FC"/>
    <w:rsid w:val="0068238D"/>
    <w:rsid w:val="00682629"/>
    <w:rsid w:val="0068445C"/>
    <w:rsid w:val="0068464A"/>
    <w:rsid w:val="0068615B"/>
    <w:rsid w:val="00686572"/>
    <w:rsid w:val="00687009"/>
    <w:rsid w:val="006879D5"/>
    <w:rsid w:val="00691D05"/>
    <w:rsid w:val="00696A1F"/>
    <w:rsid w:val="006A1BA8"/>
    <w:rsid w:val="006A1BF5"/>
    <w:rsid w:val="006A21FC"/>
    <w:rsid w:val="006A3CA5"/>
    <w:rsid w:val="006A4B46"/>
    <w:rsid w:val="006B0A02"/>
    <w:rsid w:val="006B0DC1"/>
    <w:rsid w:val="006B0F48"/>
    <w:rsid w:val="006B30A5"/>
    <w:rsid w:val="006B3629"/>
    <w:rsid w:val="006B59C4"/>
    <w:rsid w:val="006B6B26"/>
    <w:rsid w:val="006B7E4A"/>
    <w:rsid w:val="006C0167"/>
    <w:rsid w:val="006C1990"/>
    <w:rsid w:val="006C67CA"/>
    <w:rsid w:val="006C79E4"/>
    <w:rsid w:val="006D16E7"/>
    <w:rsid w:val="006D50D5"/>
    <w:rsid w:val="006D76A2"/>
    <w:rsid w:val="006E050D"/>
    <w:rsid w:val="006E2013"/>
    <w:rsid w:val="006E4227"/>
    <w:rsid w:val="006E4318"/>
    <w:rsid w:val="006E4541"/>
    <w:rsid w:val="006E5FB1"/>
    <w:rsid w:val="006F08BF"/>
    <w:rsid w:val="006F0C44"/>
    <w:rsid w:val="006F1080"/>
    <w:rsid w:val="007006DB"/>
    <w:rsid w:val="00702D94"/>
    <w:rsid w:val="00704262"/>
    <w:rsid w:val="00704D20"/>
    <w:rsid w:val="007059C3"/>
    <w:rsid w:val="00705C96"/>
    <w:rsid w:val="0070622C"/>
    <w:rsid w:val="00714320"/>
    <w:rsid w:val="007157E0"/>
    <w:rsid w:val="007159B4"/>
    <w:rsid w:val="00717242"/>
    <w:rsid w:val="007208F0"/>
    <w:rsid w:val="00720D3D"/>
    <w:rsid w:val="00722553"/>
    <w:rsid w:val="00724C08"/>
    <w:rsid w:val="0072635E"/>
    <w:rsid w:val="007336FE"/>
    <w:rsid w:val="00735ADE"/>
    <w:rsid w:val="00740B2C"/>
    <w:rsid w:val="00741A47"/>
    <w:rsid w:val="00742934"/>
    <w:rsid w:val="0074406C"/>
    <w:rsid w:val="00745D16"/>
    <w:rsid w:val="00745D2A"/>
    <w:rsid w:val="00746020"/>
    <w:rsid w:val="00747BEC"/>
    <w:rsid w:val="00750073"/>
    <w:rsid w:val="007626CB"/>
    <w:rsid w:val="00762F8D"/>
    <w:rsid w:val="00765229"/>
    <w:rsid w:val="00765D85"/>
    <w:rsid w:val="00766ED8"/>
    <w:rsid w:val="0076772E"/>
    <w:rsid w:val="00767927"/>
    <w:rsid w:val="00770675"/>
    <w:rsid w:val="00771D92"/>
    <w:rsid w:val="00772235"/>
    <w:rsid w:val="00772CAD"/>
    <w:rsid w:val="00775777"/>
    <w:rsid w:val="00776102"/>
    <w:rsid w:val="00786814"/>
    <w:rsid w:val="00790008"/>
    <w:rsid w:val="00790776"/>
    <w:rsid w:val="00792D1E"/>
    <w:rsid w:val="0079339F"/>
    <w:rsid w:val="00797854"/>
    <w:rsid w:val="00797C90"/>
    <w:rsid w:val="00797E31"/>
    <w:rsid w:val="007A05AE"/>
    <w:rsid w:val="007A28E5"/>
    <w:rsid w:val="007A61F6"/>
    <w:rsid w:val="007A6884"/>
    <w:rsid w:val="007A7BE0"/>
    <w:rsid w:val="007B0AC9"/>
    <w:rsid w:val="007B3840"/>
    <w:rsid w:val="007B5BD1"/>
    <w:rsid w:val="007C134B"/>
    <w:rsid w:val="007C25DB"/>
    <w:rsid w:val="007C3F41"/>
    <w:rsid w:val="007C515C"/>
    <w:rsid w:val="007D1081"/>
    <w:rsid w:val="007D1AFC"/>
    <w:rsid w:val="007D58EE"/>
    <w:rsid w:val="007D59A5"/>
    <w:rsid w:val="007D5B19"/>
    <w:rsid w:val="007E1D68"/>
    <w:rsid w:val="007E21F8"/>
    <w:rsid w:val="007E4A6A"/>
    <w:rsid w:val="007E5643"/>
    <w:rsid w:val="007E622F"/>
    <w:rsid w:val="007E6DD4"/>
    <w:rsid w:val="007E74E1"/>
    <w:rsid w:val="007E7910"/>
    <w:rsid w:val="007E7F9C"/>
    <w:rsid w:val="007F0482"/>
    <w:rsid w:val="007F16ED"/>
    <w:rsid w:val="007F1820"/>
    <w:rsid w:val="007F62A5"/>
    <w:rsid w:val="007F67AB"/>
    <w:rsid w:val="007F764E"/>
    <w:rsid w:val="007F7827"/>
    <w:rsid w:val="0080062C"/>
    <w:rsid w:val="00800671"/>
    <w:rsid w:val="00800D6D"/>
    <w:rsid w:val="008028CD"/>
    <w:rsid w:val="00803D66"/>
    <w:rsid w:val="00807004"/>
    <w:rsid w:val="00810B94"/>
    <w:rsid w:val="00811FA2"/>
    <w:rsid w:val="008140F9"/>
    <w:rsid w:val="00815C86"/>
    <w:rsid w:val="00821FE0"/>
    <w:rsid w:val="00823134"/>
    <w:rsid w:val="00823665"/>
    <w:rsid w:val="00825ACB"/>
    <w:rsid w:val="00826EAD"/>
    <w:rsid w:val="008309F0"/>
    <w:rsid w:val="0083130A"/>
    <w:rsid w:val="00836C83"/>
    <w:rsid w:val="0084048F"/>
    <w:rsid w:val="008411B6"/>
    <w:rsid w:val="0084564E"/>
    <w:rsid w:val="008466A6"/>
    <w:rsid w:val="00852FF4"/>
    <w:rsid w:val="0085322B"/>
    <w:rsid w:val="0085348F"/>
    <w:rsid w:val="0085663C"/>
    <w:rsid w:val="00860CAD"/>
    <w:rsid w:val="008641F4"/>
    <w:rsid w:val="008704AA"/>
    <w:rsid w:val="00871CA0"/>
    <w:rsid w:val="0087266D"/>
    <w:rsid w:val="00873D0A"/>
    <w:rsid w:val="00873FE5"/>
    <w:rsid w:val="008753F5"/>
    <w:rsid w:val="0087608C"/>
    <w:rsid w:val="00877052"/>
    <w:rsid w:val="00880377"/>
    <w:rsid w:val="0088054F"/>
    <w:rsid w:val="0088225B"/>
    <w:rsid w:val="00882677"/>
    <w:rsid w:val="00882CE7"/>
    <w:rsid w:val="00883129"/>
    <w:rsid w:val="0088658B"/>
    <w:rsid w:val="00890CBE"/>
    <w:rsid w:val="00894C41"/>
    <w:rsid w:val="00894CC2"/>
    <w:rsid w:val="008A19FA"/>
    <w:rsid w:val="008A1A96"/>
    <w:rsid w:val="008A4E84"/>
    <w:rsid w:val="008A56ED"/>
    <w:rsid w:val="008A754E"/>
    <w:rsid w:val="008B0727"/>
    <w:rsid w:val="008B14D7"/>
    <w:rsid w:val="008B192A"/>
    <w:rsid w:val="008B2382"/>
    <w:rsid w:val="008B3028"/>
    <w:rsid w:val="008B4648"/>
    <w:rsid w:val="008B7D5C"/>
    <w:rsid w:val="008C2DD7"/>
    <w:rsid w:val="008C3075"/>
    <w:rsid w:val="008C3408"/>
    <w:rsid w:val="008C5377"/>
    <w:rsid w:val="008C6D7B"/>
    <w:rsid w:val="008C7E11"/>
    <w:rsid w:val="008D00D7"/>
    <w:rsid w:val="008D14D6"/>
    <w:rsid w:val="008D2C0E"/>
    <w:rsid w:val="008D2CFB"/>
    <w:rsid w:val="008D30E3"/>
    <w:rsid w:val="008D5EB8"/>
    <w:rsid w:val="008E004D"/>
    <w:rsid w:val="008E586B"/>
    <w:rsid w:val="008F1F8F"/>
    <w:rsid w:val="008F2231"/>
    <w:rsid w:val="008F3882"/>
    <w:rsid w:val="008F4CC2"/>
    <w:rsid w:val="008F6D7C"/>
    <w:rsid w:val="008F74C4"/>
    <w:rsid w:val="00901EF8"/>
    <w:rsid w:val="0090207A"/>
    <w:rsid w:val="00902329"/>
    <w:rsid w:val="009041A6"/>
    <w:rsid w:val="00905CCC"/>
    <w:rsid w:val="00906CF5"/>
    <w:rsid w:val="009072A9"/>
    <w:rsid w:val="00907E35"/>
    <w:rsid w:val="0091241E"/>
    <w:rsid w:val="00914E1B"/>
    <w:rsid w:val="00916173"/>
    <w:rsid w:val="00916465"/>
    <w:rsid w:val="00916810"/>
    <w:rsid w:val="00917501"/>
    <w:rsid w:val="00920A98"/>
    <w:rsid w:val="00920FC8"/>
    <w:rsid w:val="00921B08"/>
    <w:rsid w:val="00923D90"/>
    <w:rsid w:val="00927A86"/>
    <w:rsid w:val="00930298"/>
    <w:rsid w:val="00930544"/>
    <w:rsid w:val="00930605"/>
    <w:rsid w:val="00931802"/>
    <w:rsid w:val="00932ACF"/>
    <w:rsid w:val="0093320A"/>
    <w:rsid w:val="0093338F"/>
    <w:rsid w:val="00933F08"/>
    <w:rsid w:val="00936180"/>
    <w:rsid w:val="00936C42"/>
    <w:rsid w:val="009371D7"/>
    <w:rsid w:val="00943406"/>
    <w:rsid w:val="0094404E"/>
    <w:rsid w:val="009440CA"/>
    <w:rsid w:val="00944D2A"/>
    <w:rsid w:val="009459D3"/>
    <w:rsid w:val="00953934"/>
    <w:rsid w:val="00957BD6"/>
    <w:rsid w:val="00957FE7"/>
    <w:rsid w:val="009607B7"/>
    <w:rsid w:val="00960C32"/>
    <w:rsid w:val="00960C91"/>
    <w:rsid w:val="00960EC7"/>
    <w:rsid w:val="00963572"/>
    <w:rsid w:val="00963620"/>
    <w:rsid w:val="009645F7"/>
    <w:rsid w:val="00964C6E"/>
    <w:rsid w:val="009659EB"/>
    <w:rsid w:val="009665BA"/>
    <w:rsid w:val="00971562"/>
    <w:rsid w:val="00971EED"/>
    <w:rsid w:val="00971F03"/>
    <w:rsid w:val="009723E1"/>
    <w:rsid w:val="0097393A"/>
    <w:rsid w:val="0097536C"/>
    <w:rsid w:val="009779CB"/>
    <w:rsid w:val="009833C5"/>
    <w:rsid w:val="00983ECB"/>
    <w:rsid w:val="0098424B"/>
    <w:rsid w:val="009843EC"/>
    <w:rsid w:val="009862CC"/>
    <w:rsid w:val="00986B52"/>
    <w:rsid w:val="009874DE"/>
    <w:rsid w:val="00987563"/>
    <w:rsid w:val="009923D5"/>
    <w:rsid w:val="00993F9E"/>
    <w:rsid w:val="00997A95"/>
    <w:rsid w:val="00997B93"/>
    <w:rsid w:val="009A0742"/>
    <w:rsid w:val="009A129E"/>
    <w:rsid w:val="009A1FE4"/>
    <w:rsid w:val="009A25CD"/>
    <w:rsid w:val="009A38A8"/>
    <w:rsid w:val="009A40D5"/>
    <w:rsid w:val="009A4E4C"/>
    <w:rsid w:val="009A5CE4"/>
    <w:rsid w:val="009A6C0D"/>
    <w:rsid w:val="009A6D6E"/>
    <w:rsid w:val="009B27ED"/>
    <w:rsid w:val="009B29F3"/>
    <w:rsid w:val="009B3B2F"/>
    <w:rsid w:val="009B6FD9"/>
    <w:rsid w:val="009B7DF4"/>
    <w:rsid w:val="009C11D1"/>
    <w:rsid w:val="009C1228"/>
    <w:rsid w:val="009C2149"/>
    <w:rsid w:val="009C4A59"/>
    <w:rsid w:val="009C4D68"/>
    <w:rsid w:val="009D0624"/>
    <w:rsid w:val="009D14C5"/>
    <w:rsid w:val="009D1987"/>
    <w:rsid w:val="009D3015"/>
    <w:rsid w:val="009D46E2"/>
    <w:rsid w:val="009D5CE6"/>
    <w:rsid w:val="009D5DB3"/>
    <w:rsid w:val="009D76D3"/>
    <w:rsid w:val="009D7812"/>
    <w:rsid w:val="009D7B23"/>
    <w:rsid w:val="009D7B4F"/>
    <w:rsid w:val="009E29C3"/>
    <w:rsid w:val="009E2F2C"/>
    <w:rsid w:val="009E57DD"/>
    <w:rsid w:val="009E5C9D"/>
    <w:rsid w:val="009E5E8A"/>
    <w:rsid w:val="009F0735"/>
    <w:rsid w:val="009F16F8"/>
    <w:rsid w:val="009F1D8F"/>
    <w:rsid w:val="009F222B"/>
    <w:rsid w:val="009F6CE3"/>
    <w:rsid w:val="00A008E2"/>
    <w:rsid w:val="00A01AE4"/>
    <w:rsid w:val="00A02FD8"/>
    <w:rsid w:val="00A070E3"/>
    <w:rsid w:val="00A14730"/>
    <w:rsid w:val="00A151C4"/>
    <w:rsid w:val="00A246AB"/>
    <w:rsid w:val="00A2488A"/>
    <w:rsid w:val="00A24938"/>
    <w:rsid w:val="00A251E7"/>
    <w:rsid w:val="00A301B2"/>
    <w:rsid w:val="00A305CC"/>
    <w:rsid w:val="00A314C6"/>
    <w:rsid w:val="00A317FF"/>
    <w:rsid w:val="00A31A19"/>
    <w:rsid w:val="00A32766"/>
    <w:rsid w:val="00A32CD7"/>
    <w:rsid w:val="00A37980"/>
    <w:rsid w:val="00A37D28"/>
    <w:rsid w:val="00A4083C"/>
    <w:rsid w:val="00A40E3B"/>
    <w:rsid w:val="00A41B53"/>
    <w:rsid w:val="00A42974"/>
    <w:rsid w:val="00A44D41"/>
    <w:rsid w:val="00A47834"/>
    <w:rsid w:val="00A50568"/>
    <w:rsid w:val="00A526EE"/>
    <w:rsid w:val="00A5389E"/>
    <w:rsid w:val="00A53C75"/>
    <w:rsid w:val="00A54EC4"/>
    <w:rsid w:val="00A5762C"/>
    <w:rsid w:val="00A57765"/>
    <w:rsid w:val="00A57D53"/>
    <w:rsid w:val="00A60E03"/>
    <w:rsid w:val="00A62101"/>
    <w:rsid w:val="00A62B3F"/>
    <w:rsid w:val="00A64501"/>
    <w:rsid w:val="00A64A5D"/>
    <w:rsid w:val="00A66362"/>
    <w:rsid w:val="00A67694"/>
    <w:rsid w:val="00A67A13"/>
    <w:rsid w:val="00A71D54"/>
    <w:rsid w:val="00A76B50"/>
    <w:rsid w:val="00A76C42"/>
    <w:rsid w:val="00A775C7"/>
    <w:rsid w:val="00A81CC4"/>
    <w:rsid w:val="00A835DB"/>
    <w:rsid w:val="00A91541"/>
    <w:rsid w:val="00A91731"/>
    <w:rsid w:val="00A928A4"/>
    <w:rsid w:val="00A9403C"/>
    <w:rsid w:val="00A9523E"/>
    <w:rsid w:val="00A95C2A"/>
    <w:rsid w:val="00A95CDA"/>
    <w:rsid w:val="00A97704"/>
    <w:rsid w:val="00AA3306"/>
    <w:rsid w:val="00AA5FE7"/>
    <w:rsid w:val="00AA7117"/>
    <w:rsid w:val="00AA7949"/>
    <w:rsid w:val="00AA7B76"/>
    <w:rsid w:val="00AB3838"/>
    <w:rsid w:val="00AB3BB4"/>
    <w:rsid w:val="00AB477F"/>
    <w:rsid w:val="00AC0945"/>
    <w:rsid w:val="00AC3C4C"/>
    <w:rsid w:val="00AC7AE2"/>
    <w:rsid w:val="00AD1EF2"/>
    <w:rsid w:val="00AD3FD6"/>
    <w:rsid w:val="00AD42A8"/>
    <w:rsid w:val="00AD5E19"/>
    <w:rsid w:val="00AD6F9A"/>
    <w:rsid w:val="00AD7B3E"/>
    <w:rsid w:val="00AE1354"/>
    <w:rsid w:val="00AE2288"/>
    <w:rsid w:val="00AE3CA7"/>
    <w:rsid w:val="00AE5DFB"/>
    <w:rsid w:val="00AE75A1"/>
    <w:rsid w:val="00AF262C"/>
    <w:rsid w:val="00AF37FA"/>
    <w:rsid w:val="00AF4976"/>
    <w:rsid w:val="00AF5677"/>
    <w:rsid w:val="00AF6B11"/>
    <w:rsid w:val="00AF6BA7"/>
    <w:rsid w:val="00B010D1"/>
    <w:rsid w:val="00B01F78"/>
    <w:rsid w:val="00B02CEE"/>
    <w:rsid w:val="00B06523"/>
    <w:rsid w:val="00B114D2"/>
    <w:rsid w:val="00B14E73"/>
    <w:rsid w:val="00B22FBE"/>
    <w:rsid w:val="00B23B8F"/>
    <w:rsid w:val="00B23C89"/>
    <w:rsid w:val="00B24CC2"/>
    <w:rsid w:val="00B3000B"/>
    <w:rsid w:val="00B30902"/>
    <w:rsid w:val="00B316C1"/>
    <w:rsid w:val="00B320A6"/>
    <w:rsid w:val="00B328D2"/>
    <w:rsid w:val="00B34649"/>
    <w:rsid w:val="00B34F0E"/>
    <w:rsid w:val="00B3652C"/>
    <w:rsid w:val="00B3753A"/>
    <w:rsid w:val="00B403CE"/>
    <w:rsid w:val="00B40A51"/>
    <w:rsid w:val="00B40EF0"/>
    <w:rsid w:val="00B41F09"/>
    <w:rsid w:val="00B42DD9"/>
    <w:rsid w:val="00B45B58"/>
    <w:rsid w:val="00B4712B"/>
    <w:rsid w:val="00B5174D"/>
    <w:rsid w:val="00B5283B"/>
    <w:rsid w:val="00B53D1F"/>
    <w:rsid w:val="00B56372"/>
    <w:rsid w:val="00B56CFC"/>
    <w:rsid w:val="00B64F33"/>
    <w:rsid w:val="00B6522A"/>
    <w:rsid w:val="00B66D0A"/>
    <w:rsid w:val="00B66E49"/>
    <w:rsid w:val="00B67304"/>
    <w:rsid w:val="00B67F58"/>
    <w:rsid w:val="00B70224"/>
    <w:rsid w:val="00B705FB"/>
    <w:rsid w:val="00B7082A"/>
    <w:rsid w:val="00B71B22"/>
    <w:rsid w:val="00B71DA7"/>
    <w:rsid w:val="00B75543"/>
    <w:rsid w:val="00B76244"/>
    <w:rsid w:val="00B80901"/>
    <w:rsid w:val="00B814F2"/>
    <w:rsid w:val="00B8580F"/>
    <w:rsid w:val="00B858E9"/>
    <w:rsid w:val="00B869DC"/>
    <w:rsid w:val="00B87269"/>
    <w:rsid w:val="00B94ABE"/>
    <w:rsid w:val="00B95720"/>
    <w:rsid w:val="00B96C37"/>
    <w:rsid w:val="00B977A6"/>
    <w:rsid w:val="00BA1A24"/>
    <w:rsid w:val="00BA2F4D"/>
    <w:rsid w:val="00BA33A5"/>
    <w:rsid w:val="00BA43F5"/>
    <w:rsid w:val="00BA5DF8"/>
    <w:rsid w:val="00BA6899"/>
    <w:rsid w:val="00BA6A49"/>
    <w:rsid w:val="00BA6D96"/>
    <w:rsid w:val="00BA7642"/>
    <w:rsid w:val="00BB06DF"/>
    <w:rsid w:val="00BB35B8"/>
    <w:rsid w:val="00BB37E2"/>
    <w:rsid w:val="00BB442E"/>
    <w:rsid w:val="00BC1C8B"/>
    <w:rsid w:val="00BC373B"/>
    <w:rsid w:val="00BC5766"/>
    <w:rsid w:val="00BC5C7E"/>
    <w:rsid w:val="00BC7044"/>
    <w:rsid w:val="00BD059E"/>
    <w:rsid w:val="00BD58B6"/>
    <w:rsid w:val="00BE0E8C"/>
    <w:rsid w:val="00BE3500"/>
    <w:rsid w:val="00BE58D1"/>
    <w:rsid w:val="00BE7CD0"/>
    <w:rsid w:val="00BF09D4"/>
    <w:rsid w:val="00BF0DA0"/>
    <w:rsid w:val="00BF1E8E"/>
    <w:rsid w:val="00BF4354"/>
    <w:rsid w:val="00BF4785"/>
    <w:rsid w:val="00BF536C"/>
    <w:rsid w:val="00BF7215"/>
    <w:rsid w:val="00BF7B63"/>
    <w:rsid w:val="00C0174E"/>
    <w:rsid w:val="00C01A8C"/>
    <w:rsid w:val="00C03597"/>
    <w:rsid w:val="00C03F47"/>
    <w:rsid w:val="00C06BA8"/>
    <w:rsid w:val="00C118B2"/>
    <w:rsid w:val="00C12567"/>
    <w:rsid w:val="00C14725"/>
    <w:rsid w:val="00C1500C"/>
    <w:rsid w:val="00C16DB8"/>
    <w:rsid w:val="00C20F88"/>
    <w:rsid w:val="00C2310D"/>
    <w:rsid w:val="00C23AEA"/>
    <w:rsid w:val="00C23B19"/>
    <w:rsid w:val="00C24D6E"/>
    <w:rsid w:val="00C25209"/>
    <w:rsid w:val="00C25970"/>
    <w:rsid w:val="00C2622B"/>
    <w:rsid w:val="00C26593"/>
    <w:rsid w:val="00C32543"/>
    <w:rsid w:val="00C32DE1"/>
    <w:rsid w:val="00C34691"/>
    <w:rsid w:val="00C36031"/>
    <w:rsid w:val="00C363DD"/>
    <w:rsid w:val="00C40AB3"/>
    <w:rsid w:val="00C456E7"/>
    <w:rsid w:val="00C46AF9"/>
    <w:rsid w:val="00C4740B"/>
    <w:rsid w:val="00C50CE4"/>
    <w:rsid w:val="00C519BC"/>
    <w:rsid w:val="00C53430"/>
    <w:rsid w:val="00C56E20"/>
    <w:rsid w:val="00C5710C"/>
    <w:rsid w:val="00C57D93"/>
    <w:rsid w:val="00C60B71"/>
    <w:rsid w:val="00C62018"/>
    <w:rsid w:val="00C63F7C"/>
    <w:rsid w:val="00C66096"/>
    <w:rsid w:val="00C672A1"/>
    <w:rsid w:val="00C73B9D"/>
    <w:rsid w:val="00C74743"/>
    <w:rsid w:val="00C74D9D"/>
    <w:rsid w:val="00C76107"/>
    <w:rsid w:val="00C8255C"/>
    <w:rsid w:val="00C83069"/>
    <w:rsid w:val="00C84302"/>
    <w:rsid w:val="00C87EF0"/>
    <w:rsid w:val="00C96B43"/>
    <w:rsid w:val="00C96F2F"/>
    <w:rsid w:val="00CA09B9"/>
    <w:rsid w:val="00CA13D1"/>
    <w:rsid w:val="00CA1B82"/>
    <w:rsid w:val="00CA4BED"/>
    <w:rsid w:val="00CA4FBF"/>
    <w:rsid w:val="00CA5E1A"/>
    <w:rsid w:val="00CB4C93"/>
    <w:rsid w:val="00CB6997"/>
    <w:rsid w:val="00CB6C73"/>
    <w:rsid w:val="00CC0692"/>
    <w:rsid w:val="00CC0948"/>
    <w:rsid w:val="00CC2DEC"/>
    <w:rsid w:val="00CC4432"/>
    <w:rsid w:val="00CC4B74"/>
    <w:rsid w:val="00CC52CF"/>
    <w:rsid w:val="00CC5D47"/>
    <w:rsid w:val="00CC7ED4"/>
    <w:rsid w:val="00CD003C"/>
    <w:rsid w:val="00CD1C98"/>
    <w:rsid w:val="00CD451B"/>
    <w:rsid w:val="00CD47C7"/>
    <w:rsid w:val="00CD5E3E"/>
    <w:rsid w:val="00CD76DA"/>
    <w:rsid w:val="00CE18E1"/>
    <w:rsid w:val="00CE1C7B"/>
    <w:rsid w:val="00CE23A6"/>
    <w:rsid w:val="00CE2740"/>
    <w:rsid w:val="00CE2FFD"/>
    <w:rsid w:val="00CE34DB"/>
    <w:rsid w:val="00CE5311"/>
    <w:rsid w:val="00CE72C5"/>
    <w:rsid w:val="00CF0037"/>
    <w:rsid w:val="00CF02D5"/>
    <w:rsid w:val="00CF2066"/>
    <w:rsid w:val="00CF7FAB"/>
    <w:rsid w:val="00D0161E"/>
    <w:rsid w:val="00D03043"/>
    <w:rsid w:val="00D03FE2"/>
    <w:rsid w:val="00D04342"/>
    <w:rsid w:val="00D04793"/>
    <w:rsid w:val="00D07D8B"/>
    <w:rsid w:val="00D134F4"/>
    <w:rsid w:val="00D14413"/>
    <w:rsid w:val="00D2137B"/>
    <w:rsid w:val="00D21BCC"/>
    <w:rsid w:val="00D23C1F"/>
    <w:rsid w:val="00D25427"/>
    <w:rsid w:val="00D262E1"/>
    <w:rsid w:val="00D26616"/>
    <w:rsid w:val="00D27587"/>
    <w:rsid w:val="00D3097F"/>
    <w:rsid w:val="00D30C08"/>
    <w:rsid w:val="00D30D98"/>
    <w:rsid w:val="00D319CE"/>
    <w:rsid w:val="00D31E1E"/>
    <w:rsid w:val="00D34132"/>
    <w:rsid w:val="00D35E6D"/>
    <w:rsid w:val="00D3679C"/>
    <w:rsid w:val="00D37ACE"/>
    <w:rsid w:val="00D40311"/>
    <w:rsid w:val="00D4080A"/>
    <w:rsid w:val="00D41C6F"/>
    <w:rsid w:val="00D428AD"/>
    <w:rsid w:val="00D42BAA"/>
    <w:rsid w:val="00D43CC3"/>
    <w:rsid w:val="00D44B15"/>
    <w:rsid w:val="00D44D95"/>
    <w:rsid w:val="00D47217"/>
    <w:rsid w:val="00D4769D"/>
    <w:rsid w:val="00D47F7D"/>
    <w:rsid w:val="00D5006A"/>
    <w:rsid w:val="00D52D21"/>
    <w:rsid w:val="00D52F4C"/>
    <w:rsid w:val="00D53004"/>
    <w:rsid w:val="00D5498A"/>
    <w:rsid w:val="00D55B5B"/>
    <w:rsid w:val="00D5602A"/>
    <w:rsid w:val="00D56573"/>
    <w:rsid w:val="00D576B1"/>
    <w:rsid w:val="00D57C46"/>
    <w:rsid w:val="00D60981"/>
    <w:rsid w:val="00D60CB8"/>
    <w:rsid w:val="00D6145F"/>
    <w:rsid w:val="00D62D3D"/>
    <w:rsid w:val="00D6355E"/>
    <w:rsid w:val="00D63633"/>
    <w:rsid w:val="00D63CBA"/>
    <w:rsid w:val="00D63EEF"/>
    <w:rsid w:val="00D653BF"/>
    <w:rsid w:val="00D66646"/>
    <w:rsid w:val="00D67416"/>
    <w:rsid w:val="00D70B1D"/>
    <w:rsid w:val="00D70DFF"/>
    <w:rsid w:val="00D71227"/>
    <w:rsid w:val="00D7142E"/>
    <w:rsid w:val="00D71A7D"/>
    <w:rsid w:val="00D73D53"/>
    <w:rsid w:val="00D82E1D"/>
    <w:rsid w:val="00D82FEB"/>
    <w:rsid w:val="00D84AB6"/>
    <w:rsid w:val="00D84D55"/>
    <w:rsid w:val="00D85513"/>
    <w:rsid w:val="00D85CE8"/>
    <w:rsid w:val="00D871D0"/>
    <w:rsid w:val="00D87B9F"/>
    <w:rsid w:val="00D90393"/>
    <w:rsid w:val="00D93AFA"/>
    <w:rsid w:val="00D96287"/>
    <w:rsid w:val="00D96E05"/>
    <w:rsid w:val="00D97B4E"/>
    <w:rsid w:val="00D97D6F"/>
    <w:rsid w:val="00DA2074"/>
    <w:rsid w:val="00DA2BF7"/>
    <w:rsid w:val="00DA3392"/>
    <w:rsid w:val="00DA3632"/>
    <w:rsid w:val="00DA3C34"/>
    <w:rsid w:val="00DA4BBD"/>
    <w:rsid w:val="00DA5889"/>
    <w:rsid w:val="00DA5C35"/>
    <w:rsid w:val="00DA740C"/>
    <w:rsid w:val="00DB06C2"/>
    <w:rsid w:val="00DB1208"/>
    <w:rsid w:val="00DB1B5D"/>
    <w:rsid w:val="00DB1DAE"/>
    <w:rsid w:val="00DB4DD8"/>
    <w:rsid w:val="00DB5BAD"/>
    <w:rsid w:val="00DB6B05"/>
    <w:rsid w:val="00DC095C"/>
    <w:rsid w:val="00DC1B91"/>
    <w:rsid w:val="00DC2B82"/>
    <w:rsid w:val="00DC421D"/>
    <w:rsid w:val="00DC59DE"/>
    <w:rsid w:val="00DC6885"/>
    <w:rsid w:val="00DD038B"/>
    <w:rsid w:val="00DD129D"/>
    <w:rsid w:val="00DD19AB"/>
    <w:rsid w:val="00DD2335"/>
    <w:rsid w:val="00DD26B5"/>
    <w:rsid w:val="00DD4929"/>
    <w:rsid w:val="00DD4CE0"/>
    <w:rsid w:val="00DD6F64"/>
    <w:rsid w:val="00DD71AA"/>
    <w:rsid w:val="00DE05E9"/>
    <w:rsid w:val="00DE27BF"/>
    <w:rsid w:val="00DE2D8F"/>
    <w:rsid w:val="00DE4DA7"/>
    <w:rsid w:val="00DE5EC5"/>
    <w:rsid w:val="00DF16D2"/>
    <w:rsid w:val="00DF210A"/>
    <w:rsid w:val="00DF5472"/>
    <w:rsid w:val="00DF66C9"/>
    <w:rsid w:val="00E01598"/>
    <w:rsid w:val="00E03750"/>
    <w:rsid w:val="00E042CC"/>
    <w:rsid w:val="00E0509C"/>
    <w:rsid w:val="00E06D7E"/>
    <w:rsid w:val="00E10655"/>
    <w:rsid w:val="00E11C69"/>
    <w:rsid w:val="00E1227C"/>
    <w:rsid w:val="00E12544"/>
    <w:rsid w:val="00E155F4"/>
    <w:rsid w:val="00E16252"/>
    <w:rsid w:val="00E162E8"/>
    <w:rsid w:val="00E17766"/>
    <w:rsid w:val="00E22263"/>
    <w:rsid w:val="00E26CB2"/>
    <w:rsid w:val="00E27588"/>
    <w:rsid w:val="00E27BE7"/>
    <w:rsid w:val="00E30994"/>
    <w:rsid w:val="00E30DFD"/>
    <w:rsid w:val="00E31220"/>
    <w:rsid w:val="00E31E4B"/>
    <w:rsid w:val="00E34F85"/>
    <w:rsid w:val="00E35246"/>
    <w:rsid w:val="00E36573"/>
    <w:rsid w:val="00E372F6"/>
    <w:rsid w:val="00E374EF"/>
    <w:rsid w:val="00E40B3C"/>
    <w:rsid w:val="00E40F43"/>
    <w:rsid w:val="00E416A0"/>
    <w:rsid w:val="00E42291"/>
    <w:rsid w:val="00E43B8A"/>
    <w:rsid w:val="00E4570D"/>
    <w:rsid w:val="00E45AFE"/>
    <w:rsid w:val="00E466E8"/>
    <w:rsid w:val="00E47E1F"/>
    <w:rsid w:val="00E5257E"/>
    <w:rsid w:val="00E529B1"/>
    <w:rsid w:val="00E52C0F"/>
    <w:rsid w:val="00E53BC3"/>
    <w:rsid w:val="00E541C4"/>
    <w:rsid w:val="00E54971"/>
    <w:rsid w:val="00E6044F"/>
    <w:rsid w:val="00E70D1A"/>
    <w:rsid w:val="00E711D6"/>
    <w:rsid w:val="00E77332"/>
    <w:rsid w:val="00E80ECB"/>
    <w:rsid w:val="00E81889"/>
    <w:rsid w:val="00E826E8"/>
    <w:rsid w:val="00E83675"/>
    <w:rsid w:val="00E91922"/>
    <w:rsid w:val="00E92894"/>
    <w:rsid w:val="00E92D32"/>
    <w:rsid w:val="00E92E00"/>
    <w:rsid w:val="00E94CDC"/>
    <w:rsid w:val="00EA0C32"/>
    <w:rsid w:val="00EA1DFB"/>
    <w:rsid w:val="00EA3711"/>
    <w:rsid w:val="00EA3CCB"/>
    <w:rsid w:val="00EA449C"/>
    <w:rsid w:val="00EA5DC8"/>
    <w:rsid w:val="00EA7E91"/>
    <w:rsid w:val="00EB0CC9"/>
    <w:rsid w:val="00EB0E8D"/>
    <w:rsid w:val="00EB12DF"/>
    <w:rsid w:val="00EB1514"/>
    <w:rsid w:val="00EB23A5"/>
    <w:rsid w:val="00EB2C04"/>
    <w:rsid w:val="00EB2D2F"/>
    <w:rsid w:val="00EB4866"/>
    <w:rsid w:val="00EB4A6E"/>
    <w:rsid w:val="00EC5EEA"/>
    <w:rsid w:val="00EC5F0E"/>
    <w:rsid w:val="00EC6F42"/>
    <w:rsid w:val="00ED1DD4"/>
    <w:rsid w:val="00ED4564"/>
    <w:rsid w:val="00ED4A23"/>
    <w:rsid w:val="00ED5052"/>
    <w:rsid w:val="00ED640F"/>
    <w:rsid w:val="00EE0BF8"/>
    <w:rsid w:val="00EE15C8"/>
    <w:rsid w:val="00EE1D75"/>
    <w:rsid w:val="00EE361F"/>
    <w:rsid w:val="00EE4599"/>
    <w:rsid w:val="00EE6DE0"/>
    <w:rsid w:val="00EE7640"/>
    <w:rsid w:val="00EF16D7"/>
    <w:rsid w:val="00EF1866"/>
    <w:rsid w:val="00EF19B3"/>
    <w:rsid w:val="00EF1B25"/>
    <w:rsid w:val="00EF1FD0"/>
    <w:rsid w:val="00EF4148"/>
    <w:rsid w:val="00EF431D"/>
    <w:rsid w:val="00EF74CC"/>
    <w:rsid w:val="00EF7BF1"/>
    <w:rsid w:val="00EF7FAE"/>
    <w:rsid w:val="00F00A9B"/>
    <w:rsid w:val="00F00D37"/>
    <w:rsid w:val="00F0292E"/>
    <w:rsid w:val="00F0375B"/>
    <w:rsid w:val="00F11970"/>
    <w:rsid w:val="00F2175F"/>
    <w:rsid w:val="00F2461E"/>
    <w:rsid w:val="00F24D92"/>
    <w:rsid w:val="00F25038"/>
    <w:rsid w:val="00F26FEB"/>
    <w:rsid w:val="00F3259D"/>
    <w:rsid w:val="00F32A85"/>
    <w:rsid w:val="00F32CF3"/>
    <w:rsid w:val="00F32DA6"/>
    <w:rsid w:val="00F330D6"/>
    <w:rsid w:val="00F35565"/>
    <w:rsid w:val="00F374A8"/>
    <w:rsid w:val="00F37A9D"/>
    <w:rsid w:val="00F40F60"/>
    <w:rsid w:val="00F4180C"/>
    <w:rsid w:val="00F44CBD"/>
    <w:rsid w:val="00F458FB"/>
    <w:rsid w:val="00F46B5A"/>
    <w:rsid w:val="00F47DC1"/>
    <w:rsid w:val="00F507E3"/>
    <w:rsid w:val="00F53E63"/>
    <w:rsid w:val="00F5645B"/>
    <w:rsid w:val="00F565E7"/>
    <w:rsid w:val="00F61240"/>
    <w:rsid w:val="00F630B8"/>
    <w:rsid w:val="00F65E3A"/>
    <w:rsid w:val="00F66907"/>
    <w:rsid w:val="00F70217"/>
    <w:rsid w:val="00F71289"/>
    <w:rsid w:val="00F73836"/>
    <w:rsid w:val="00F752CF"/>
    <w:rsid w:val="00F763F4"/>
    <w:rsid w:val="00F7682D"/>
    <w:rsid w:val="00F80955"/>
    <w:rsid w:val="00F841AE"/>
    <w:rsid w:val="00F86753"/>
    <w:rsid w:val="00F873F4"/>
    <w:rsid w:val="00F903C1"/>
    <w:rsid w:val="00F96057"/>
    <w:rsid w:val="00FA239B"/>
    <w:rsid w:val="00FA564C"/>
    <w:rsid w:val="00FA57BB"/>
    <w:rsid w:val="00FA73BF"/>
    <w:rsid w:val="00FB2501"/>
    <w:rsid w:val="00FB308F"/>
    <w:rsid w:val="00FB6FA7"/>
    <w:rsid w:val="00FB7916"/>
    <w:rsid w:val="00FC1D5C"/>
    <w:rsid w:val="00FC4AD9"/>
    <w:rsid w:val="00FC523E"/>
    <w:rsid w:val="00FC6BE7"/>
    <w:rsid w:val="00FC72BB"/>
    <w:rsid w:val="00FC7803"/>
    <w:rsid w:val="00FD2C7E"/>
    <w:rsid w:val="00FD3252"/>
    <w:rsid w:val="00FD47C8"/>
    <w:rsid w:val="00FD58B7"/>
    <w:rsid w:val="00FE1921"/>
    <w:rsid w:val="00FE19B5"/>
    <w:rsid w:val="00FE2861"/>
    <w:rsid w:val="00FE377F"/>
    <w:rsid w:val="00FE3839"/>
    <w:rsid w:val="00FE3FD6"/>
    <w:rsid w:val="00FE4C36"/>
    <w:rsid w:val="00FE5128"/>
    <w:rsid w:val="00FE609A"/>
    <w:rsid w:val="00FE711E"/>
    <w:rsid w:val="00FF00AC"/>
    <w:rsid w:val="00FF0A30"/>
    <w:rsid w:val="00FF17F4"/>
    <w:rsid w:val="00FF20A3"/>
    <w:rsid w:val="00FF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6E7905"/>
  <w15:chartTrackingRefBased/>
  <w15:docId w15:val="{DB59C52A-96A3-42BD-A562-7FF1D58B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68"/>
    <w:lsdException w:name="Plain Table 2" w:uiPriority="69"/>
    <w:lsdException w:name="Plain Table 3" w:uiPriority="70" w:qFormat="1"/>
    <w:lsdException w:name="Plain Table 4" w:uiPriority="71" w:qFormat="1"/>
    <w:lsdException w:name="Plain Table 5" w:uiPriority="72" w:qFormat="1"/>
    <w:lsdException w:name="Grid Table Light" w:uiPriority="73" w:qFormat="1"/>
    <w:lsdException w:name="Grid Table 1 Light" w:uiPriority="60" w:qFormat="1"/>
    <w:lsdException w:name="Grid Table 2" w:uiPriority="61"/>
    <w:lsdException w:name="Grid Table 3" w:uiPriority="62" w:qFormat="1"/>
    <w:lsdException w:name="Grid Table 4" w:uiPriority="63"/>
    <w:lsdException w:name="Grid Table 5 Dark" w:uiPriority="64"/>
    <w:lsdException w:name="Grid Table 6 Colorful" w:uiPriority="65" w:qFormat="1"/>
    <w:lsdException w:name="Grid Table 7 Colorful" w:uiPriority="66" w:qFormat="1"/>
    <w:lsdException w:name="Grid Table 1 Light Accent 1" w:uiPriority="67" w:qFormat="1"/>
    <w:lsdException w:name="Grid Table 2 Accent 1" w:uiPriority="68" w:qFormat="1"/>
    <w:lsdException w:name="Grid Table 3 Accent 1" w:uiPriority="69" w:qFormat="1"/>
    <w:lsdException w:name="Grid Table 4 Accent 1" w:uiPriority="70"/>
    <w:lsdException w:name="Grid Table 5 Dark Accent 1" w:uiPriority="71" w:qFormat="1"/>
    <w:lsdException w:name="Grid Table 6 Colorful Accent 1" w:uiPriority="72"/>
    <w:lsdException w:name="Grid Table 7 Colorful Accent 1" w:uiPriority="73"/>
    <w:lsdException w:name="Grid Table 1 Light Accent 2" w:uiPriority="19" w:qFormat="1"/>
    <w:lsdException w:name="Grid Table 2 Accent 2" w:uiPriority="21" w:qFormat="1"/>
    <w:lsdException w:name="Grid Table 3 Accent 2" w:uiPriority="31" w:qFormat="1"/>
    <w:lsdException w:name="Grid Table 4 Accent 2" w:uiPriority="32" w:qFormat="1"/>
    <w:lsdException w:name="Grid Table 5 Dark Accent 2" w:uiPriority="33" w:qFormat="1"/>
    <w:lsdException w:name="Grid Table 6 Colorful Accent 2" w:uiPriority="37"/>
    <w:lsdException w:name="Grid Table 7 Colorful Accent 2" w:uiPriority="39" w:qFormat="1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7B57"/>
    <w:rPr>
      <w:rFonts w:ascii="Arial" w:hAnsi="Arial"/>
      <w:sz w:val="24"/>
      <w:lang w:val="en-CA"/>
    </w:rPr>
  </w:style>
  <w:style w:type="paragraph" w:styleId="Heading1">
    <w:name w:val="heading 1"/>
    <w:basedOn w:val="Normal"/>
    <w:next w:val="Normal"/>
    <w:qFormat/>
    <w:rsid w:val="005A7B57"/>
    <w:pPr>
      <w:keepNext/>
      <w:outlineLvl w:val="0"/>
    </w:pPr>
    <w:rPr>
      <w:rFonts w:asciiTheme="minorHAnsi" w:hAnsiTheme="minorHAnsi"/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</w:style>
  <w:style w:type="paragraph" w:styleId="DocumentMap">
    <w:name w:val="Document Map"/>
    <w:basedOn w:val="Normal"/>
    <w:link w:val="DocumentMapChar"/>
    <w:rsid w:val="00CC7ED4"/>
    <w:rPr>
      <w:rFonts w:ascii="Lucida Grande" w:hAnsi="Lucida Grande"/>
      <w:szCs w:val="24"/>
    </w:rPr>
  </w:style>
  <w:style w:type="character" w:customStyle="1" w:styleId="DocumentMapChar">
    <w:name w:val="Document Map Char"/>
    <w:link w:val="DocumentMap"/>
    <w:rsid w:val="00CC7ED4"/>
    <w:rPr>
      <w:rFonts w:ascii="Lucida Grande" w:hAnsi="Lucida Grande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277BB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77BB4"/>
    <w:rPr>
      <w:lang w:eastAsia="en-US"/>
    </w:rPr>
  </w:style>
  <w:style w:type="paragraph" w:styleId="Footer">
    <w:name w:val="footer"/>
    <w:basedOn w:val="Normal"/>
    <w:link w:val="FooterChar"/>
    <w:rsid w:val="00277BB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77BB4"/>
    <w:rPr>
      <w:lang w:eastAsia="en-US"/>
    </w:rPr>
  </w:style>
  <w:style w:type="character" w:styleId="CommentReference">
    <w:name w:val="annotation reference"/>
    <w:rsid w:val="00680AF4"/>
    <w:rPr>
      <w:sz w:val="18"/>
      <w:szCs w:val="18"/>
    </w:rPr>
  </w:style>
  <w:style w:type="paragraph" w:styleId="CommentText">
    <w:name w:val="annotation text"/>
    <w:basedOn w:val="Normal"/>
    <w:link w:val="CommentTextChar"/>
    <w:rsid w:val="00680AF4"/>
    <w:rPr>
      <w:szCs w:val="24"/>
    </w:rPr>
  </w:style>
  <w:style w:type="character" w:customStyle="1" w:styleId="CommentTextChar">
    <w:name w:val="Comment Text Char"/>
    <w:link w:val="CommentText"/>
    <w:rsid w:val="00680AF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680AF4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680AF4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680AF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680AF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rsid w:val="000B65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A7F"/>
    <w:pPr>
      <w:spacing w:after="160" w:line="259" w:lineRule="auto"/>
      <w:ind w:left="720"/>
      <w:contextualSpacing/>
    </w:pPr>
    <w:rPr>
      <w:rFonts w:asciiTheme="minorHAnsi"/>
      <w:sz w:val="22"/>
      <w:szCs w:val="22"/>
      <w:lang w:eastAsia="en-CA"/>
    </w:rPr>
  </w:style>
  <w:style w:type="paragraph" w:customStyle="1" w:styleId="LabSection">
    <w:name w:val="Lab Section"/>
    <w:basedOn w:val="Normal"/>
    <w:next w:val="Normal"/>
    <w:qFormat/>
    <w:rsid w:val="003B5175"/>
    <w:pPr>
      <w:keepNext/>
      <w:numPr>
        <w:numId w:val="1"/>
      </w:numPr>
      <w:spacing w:before="240" w:after="120"/>
    </w:pPr>
    <w:rPr>
      <w:b/>
      <w:bCs/>
      <w:iCs/>
      <w:szCs w:val="22"/>
      <w:lang w:val="en-US"/>
    </w:rPr>
  </w:style>
  <w:style w:type="paragraph" w:customStyle="1" w:styleId="TableText">
    <w:name w:val="Table Text"/>
    <w:basedOn w:val="Normal"/>
    <w:link w:val="TableTextChar"/>
    <w:qFormat/>
    <w:rsid w:val="003B5175"/>
    <w:pPr>
      <w:keepNext/>
      <w:spacing w:before="60" w:after="60"/>
    </w:pPr>
    <w:rPr>
      <w:rFonts w:eastAsia="Calibri"/>
      <w:lang w:val="en-US"/>
    </w:rPr>
  </w:style>
  <w:style w:type="character" w:customStyle="1" w:styleId="TableTextChar">
    <w:name w:val="Table Text Char"/>
    <w:link w:val="TableText"/>
    <w:rsid w:val="003B5175"/>
    <w:rPr>
      <w:rFonts w:ascii="Arial" w:eastAsia="Calibri" w:hAnsi="Arial"/>
    </w:rPr>
  </w:style>
  <w:style w:type="paragraph" w:customStyle="1" w:styleId="TableHeading">
    <w:name w:val="Table Heading"/>
    <w:basedOn w:val="Normal"/>
    <w:qFormat/>
    <w:rsid w:val="003B5175"/>
    <w:pPr>
      <w:keepNext/>
      <w:spacing w:before="120" w:after="120" w:line="276" w:lineRule="auto"/>
      <w:jc w:val="center"/>
    </w:pPr>
    <w:rPr>
      <w:rFonts w:eastAsia="Calibri"/>
      <w:b/>
      <w:szCs w:val="22"/>
      <w:lang w:val="en-US"/>
    </w:rPr>
  </w:style>
  <w:style w:type="paragraph" w:customStyle="1" w:styleId="ReflectionQ">
    <w:name w:val="Reflection Q"/>
    <w:basedOn w:val="Normal"/>
    <w:qFormat/>
    <w:rsid w:val="003B5175"/>
    <w:pPr>
      <w:numPr>
        <w:ilvl w:val="1"/>
        <w:numId w:val="1"/>
      </w:numPr>
      <w:spacing w:before="120" w:after="120"/>
    </w:pPr>
    <w:rPr>
      <w:rFonts w:eastAsia="Calibri"/>
      <w:szCs w:val="22"/>
      <w:lang w:val="en-US"/>
    </w:rPr>
  </w:style>
  <w:style w:type="numbering" w:customStyle="1" w:styleId="SectionList">
    <w:name w:val="Section_List"/>
    <w:basedOn w:val="NoList"/>
    <w:uiPriority w:val="99"/>
    <w:rsid w:val="003B5175"/>
    <w:pPr>
      <w:numPr>
        <w:numId w:val="1"/>
      </w:numPr>
    </w:pPr>
  </w:style>
  <w:style w:type="paragraph" w:styleId="NoSpacing">
    <w:name w:val="No Spacing"/>
    <w:uiPriority w:val="1"/>
    <w:qFormat/>
    <w:rsid w:val="002E4861"/>
    <w:rPr>
      <w:rFonts w:asciiTheme="minorHAnsi" w:eastAsiaTheme="minorHAnsi" w:hAnsiTheme="minorHAnsi" w:cstheme="minorBidi"/>
      <w:sz w:val="22"/>
      <w:szCs w:val="22"/>
      <w:lang w:val="en-CA"/>
    </w:rPr>
  </w:style>
  <w:style w:type="character" w:styleId="Strong">
    <w:name w:val="Strong"/>
    <w:basedOn w:val="DefaultParagraphFont"/>
    <w:uiPriority w:val="22"/>
    <w:qFormat/>
    <w:rsid w:val="00346280"/>
    <w:rPr>
      <w:b/>
      <w:bCs/>
    </w:rPr>
  </w:style>
  <w:style w:type="paragraph" w:styleId="NormalWeb">
    <w:name w:val="Normal (Web)"/>
    <w:basedOn w:val="Normal"/>
    <w:uiPriority w:val="99"/>
    <w:unhideWhenUsed/>
    <w:rsid w:val="003F5841"/>
    <w:pPr>
      <w:spacing w:before="100" w:beforeAutospacing="1" w:after="100" w:afterAutospacing="1"/>
    </w:pPr>
    <w:rPr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5174D"/>
    <w:pPr>
      <w:widowControl w:val="0"/>
      <w:spacing w:before="71"/>
      <w:ind w:left="112"/>
    </w:pPr>
    <w:rPr>
      <w:rFonts w:eastAsia="Arial" w:cs="Arial"/>
      <w:sz w:val="22"/>
      <w:szCs w:val="22"/>
      <w:lang w:val="en-US"/>
    </w:rPr>
  </w:style>
  <w:style w:type="character" w:styleId="Hyperlink">
    <w:name w:val="Hyperlink"/>
    <w:basedOn w:val="DefaultParagraphFont"/>
    <w:rsid w:val="00533B96"/>
    <w:rPr>
      <w:color w:val="0563C1" w:themeColor="hyperlink"/>
      <w:u w:val="single"/>
    </w:rPr>
  </w:style>
  <w:style w:type="paragraph" w:customStyle="1" w:styleId="SEN-Text">
    <w:name w:val="SEN-Text"/>
    <w:basedOn w:val="Normal"/>
    <w:qFormat/>
    <w:rsid w:val="005A7B57"/>
    <w:pPr>
      <w:spacing w:before="100" w:beforeAutospacing="1" w:after="100" w:afterAutospacing="1"/>
    </w:pPr>
    <w:rPr>
      <w:rFonts w:eastAsiaTheme="minorEastAsia" w:cs="Arial"/>
      <w:color w:val="000000" w:themeColor="text1"/>
      <w:szCs w:val="22"/>
      <w:lang w:val="en"/>
    </w:rPr>
  </w:style>
  <w:style w:type="paragraph" w:customStyle="1" w:styleId="SEN-Subheading-Black">
    <w:name w:val="SEN-Subheading-Black"/>
    <w:basedOn w:val="Normal"/>
    <w:next w:val="SEN-Text"/>
    <w:qFormat/>
    <w:rsid w:val="005A7B57"/>
    <w:pPr>
      <w:spacing w:before="100" w:beforeAutospacing="1" w:after="100" w:afterAutospacing="1"/>
    </w:pPr>
    <w:rPr>
      <w:rFonts w:eastAsiaTheme="minorEastAsia" w:cs="Arial"/>
      <w:b/>
      <w:bCs/>
      <w:color w:val="000000" w:themeColor="text1"/>
      <w:sz w:val="28"/>
      <w:szCs w:val="24"/>
      <w:lang w:val="en-US"/>
    </w:rPr>
  </w:style>
  <w:style w:type="paragraph" w:customStyle="1" w:styleId="SEN-Heading-Black">
    <w:name w:val="SEN-Heading-Black"/>
    <w:basedOn w:val="Normal"/>
    <w:next w:val="Normal"/>
    <w:qFormat/>
    <w:rsid w:val="005A7B57"/>
    <w:pPr>
      <w:spacing w:before="100" w:beforeAutospacing="1" w:after="100" w:afterAutospacing="1"/>
      <w:outlineLvl w:val="2"/>
    </w:pPr>
    <w:rPr>
      <w:rFonts w:cs="Arial"/>
      <w:b/>
      <w:bCs/>
      <w:color w:val="000000" w:themeColor="text1"/>
      <w:sz w:val="36"/>
      <w:szCs w:val="24"/>
      <w:lang w:val="en-US"/>
    </w:rPr>
  </w:style>
  <w:style w:type="paragraph" w:customStyle="1" w:styleId="SEN-Heading-Red">
    <w:name w:val="SEN-Heading-Red"/>
    <w:basedOn w:val="Normal"/>
    <w:next w:val="SEN-Subheading-Black"/>
    <w:qFormat/>
    <w:rsid w:val="005A7B57"/>
    <w:pPr>
      <w:spacing w:before="100" w:beforeAutospacing="1" w:after="100" w:afterAutospacing="1"/>
      <w:outlineLvl w:val="1"/>
    </w:pPr>
    <w:rPr>
      <w:rFonts w:cs="Arial"/>
      <w:b/>
      <w:color w:val="E50000"/>
      <w:kern w:val="36"/>
      <w:sz w:val="36"/>
      <w:szCs w:val="28"/>
    </w:rPr>
  </w:style>
  <w:style w:type="character" w:styleId="FollowedHyperlink">
    <w:name w:val="FollowedHyperlink"/>
    <w:basedOn w:val="DefaultParagraphFont"/>
    <w:rsid w:val="009A074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0F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ED4A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jp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hyperlink" Target="https://web.microsoftstream.com/video/68e2a151-4717-469c-a602-f2023bfef8ec" TargetMode="External"/><Relationship Id="rId17" Type="http://schemas.openxmlformats.org/officeDocument/2006/relationships/image" Target="media/image6.jp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zanne.abraham\AppData\Local\Temp\OneNote\16.0\NT\0\Exam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3E1A05F0174B4F893D2B96C81D0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CCA1C-2B0E-449A-8AED-256A8E9F33A6}"/>
      </w:docPartPr>
      <w:docPartBody>
        <w:p w:rsidR="000D5817" w:rsidRDefault="008C61FF" w:rsidP="008C61FF">
          <w:pPr>
            <w:pStyle w:val="4B3E1A05F0174B4F893D2B96C81D01B1"/>
          </w:pPr>
          <w:r w:rsidRPr="001D06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4F9B-AD3D-43F7-B5A8-E1F25E39F157}"/>
      </w:docPartPr>
      <w:docPartBody>
        <w:p w:rsidR="009B1764" w:rsidRDefault="00A54163">
          <w:r w:rsidRPr="00B11E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FF"/>
    <w:rsid w:val="00077B94"/>
    <w:rsid w:val="000D5817"/>
    <w:rsid w:val="00100521"/>
    <w:rsid w:val="002E5300"/>
    <w:rsid w:val="007C6978"/>
    <w:rsid w:val="008007C8"/>
    <w:rsid w:val="008C61FF"/>
    <w:rsid w:val="009B1764"/>
    <w:rsid w:val="00A54163"/>
    <w:rsid w:val="00DB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A54163"/>
    <w:rPr>
      <w:color w:val="808080"/>
    </w:rPr>
  </w:style>
  <w:style w:type="paragraph" w:customStyle="1" w:styleId="4B3E1A05F0174B4F893D2B96C81D01B1">
    <w:name w:val="4B3E1A05F0174B4F893D2B96C81D01B1"/>
    <w:rsid w:val="008C61FF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1fe6c71-017e-4fef-9aa1-11f9bf3e99fa">
      <UserInfo>
        <DisplayName>Prabhnoor Singh Mangat</DisplayName>
        <AccountId>1479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C5B5CA9F14B439AD2CB201EB84C2C" ma:contentTypeVersion="12" ma:contentTypeDescription="Create a new document." ma:contentTypeScope="" ma:versionID="1d61b175c350290d00557c3676ec04b0">
  <xsd:schema xmlns:xsd="http://www.w3.org/2001/XMLSchema" xmlns:xs="http://www.w3.org/2001/XMLSchema" xmlns:p="http://schemas.microsoft.com/office/2006/metadata/properties" xmlns:ns2="472cd142-c075-4000-b0da-7ea4cfdb10e0" xmlns:ns3="c1fe6c71-017e-4fef-9aa1-11f9bf3e99fa" targetNamespace="http://schemas.microsoft.com/office/2006/metadata/properties" ma:root="true" ma:fieldsID="6e6fdeb2af02591dc5842f239d372488" ns2:_="" ns3:_="">
    <xsd:import namespace="472cd142-c075-4000-b0da-7ea4cfdb10e0"/>
    <xsd:import namespace="c1fe6c71-017e-4fef-9aa1-11f9bf3e99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cd142-c075-4000-b0da-7ea4cfdb1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e6c71-017e-4fef-9aa1-11f9bf3e99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56689-06C8-4A05-9A34-641ADC8CF24C}">
  <ds:schemaRefs>
    <ds:schemaRef ds:uri="http://schemas.microsoft.com/office/2006/metadata/properties"/>
    <ds:schemaRef ds:uri="http://schemas.microsoft.com/office/infopath/2007/PartnerControls"/>
    <ds:schemaRef ds:uri="c1fe6c71-017e-4fef-9aa1-11f9bf3e99fa"/>
  </ds:schemaRefs>
</ds:datastoreItem>
</file>

<file path=customXml/itemProps2.xml><?xml version="1.0" encoding="utf-8"?>
<ds:datastoreItem xmlns:ds="http://schemas.openxmlformats.org/officeDocument/2006/customXml" ds:itemID="{B1CE6052-A857-42C3-85BC-E17AFDA2FF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0ECDE5-BB8D-4EBF-AEC3-04802CC1CB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6893F2-BEC9-4997-A353-205C5C2E6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2cd142-c075-4000-b0da-7ea4cfdb10e0"/>
    <ds:schemaRef ds:uri="c1fe6c71-017e-4fef-9aa1-11f9bf3e99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Exam Document Template</Template>
  <TotalTime>3831</TotalTime>
  <Pages>12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dtrinh</dc:creator>
  <cp:keywords/>
  <cp:lastModifiedBy>Greemesh Basnet</cp:lastModifiedBy>
  <cp:revision>1112</cp:revision>
  <cp:lastPrinted>2018-02-14T17:23:00Z</cp:lastPrinted>
  <dcterms:created xsi:type="dcterms:W3CDTF">2019-05-15T21:53:00Z</dcterms:created>
  <dcterms:modified xsi:type="dcterms:W3CDTF">2023-03-24T18:55:00Z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0x0101000CDC5B5CA9F14B439AD2CB201EB84C2C</vt:lpwstr>
  </property>
</Properties>
</file>